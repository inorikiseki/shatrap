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605B7" w14:textId="77777777" w:rsidR="00BB61CD" w:rsidRDefault="00BB61CD" w:rsidP="00BB61CD">
      <w:pPr>
        <w:jc w:val="center"/>
        <w:rPr>
          <w:rFonts w:ascii="宋体" w:hAnsi="宋体" w:hint="eastAsia"/>
          <w:sz w:val="30"/>
          <w:szCs w:val="30"/>
        </w:rPr>
      </w:pPr>
    </w:p>
    <w:p w14:paraId="2A4634D8" w14:textId="77777777" w:rsidR="00BB61CD" w:rsidRPr="00AB6EC3" w:rsidRDefault="00BB61CD" w:rsidP="00BB61CD">
      <w:pPr>
        <w:pStyle w:val="1"/>
        <w:jc w:val="center"/>
        <w:rPr>
          <w:rFonts w:hint="eastAsia"/>
          <w:b w:val="0"/>
          <w:i/>
          <w:sz w:val="48"/>
          <w:szCs w:val="48"/>
        </w:rPr>
      </w:pPr>
      <w:r w:rsidRPr="00AB6EC3">
        <w:rPr>
          <w:rFonts w:hint="eastAsia"/>
          <w:sz w:val="48"/>
          <w:szCs w:val="48"/>
        </w:rPr>
        <w:t>《</w:t>
      </w:r>
      <w:r w:rsidR="002573AF" w:rsidRPr="002573AF">
        <w:rPr>
          <w:sz w:val="48"/>
          <w:szCs w:val="48"/>
        </w:rPr>
        <w:t>数据库系统原理课程设计</w:t>
      </w:r>
      <w:r w:rsidRPr="00AB6EC3">
        <w:rPr>
          <w:rFonts w:hint="eastAsia"/>
          <w:sz w:val="48"/>
          <w:szCs w:val="48"/>
        </w:rPr>
        <w:t>》</w:t>
      </w:r>
    </w:p>
    <w:p w14:paraId="62660381" w14:textId="77777777" w:rsidR="00BB61CD" w:rsidRPr="00BB61CD" w:rsidRDefault="00BB61CD" w:rsidP="00BB61CD">
      <w:pPr>
        <w:jc w:val="center"/>
        <w:rPr>
          <w:rFonts w:ascii="宋体" w:hAnsi="宋体" w:hint="eastAsia"/>
          <w:sz w:val="28"/>
          <w:szCs w:val="28"/>
        </w:rPr>
      </w:pPr>
    </w:p>
    <w:p w14:paraId="7EA15F2D" w14:textId="77777777" w:rsidR="006D1347" w:rsidRPr="00BB61CD" w:rsidRDefault="006D1347" w:rsidP="00BB61CD">
      <w:pPr>
        <w:jc w:val="center"/>
        <w:rPr>
          <w:rFonts w:ascii="宋体" w:hAnsi="宋体" w:hint="eastAsia"/>
          <w:sz w:val="28"/>
          <w:szCs w:val="28"/>
        </w:rPr>
      </w:pPr>
    </w:p>
    <w:p w14:paraId="0FCD3018" w14:textId="49101A5D" w:rsidR="00BB61CD" w:rsidRPr="00BB61CD" w:rsidRDefault="00BB61CD" w:rsidP="004449F4">
      <w:pPr>
        <w:tabs>
          <w:tab w:val="right" w:pos="6660"/>
        </w:tabs>
        <w:ind w:rightChars="402" w:right="893" w:firstLineChars="200" w:firstLine="627"/>
        <w:rPr>
          <w:rFonts w:ascii="黑体" w:eastAsia="黑体" w:hint="eastAsia"/>
          <w:b/>
          <w:vanish/>
          <w:sz w:val="30"/>
          <w:szCs w:val="30"/>
          <w:u w:val="thick"/>
        </w:rPr>
      </w:pPr>
      <w:r w:rsidRPr="00BB61CD">
        <w:rPr>
          <w:rFonts w:ascii="黑体" w:eastAsia="黑体" w:hAnsi="宋体" w:hint="eastAsia"/>
          <w:b/>
          <w:sz w:val="30"/>
          <w:szCs w:val="30"/>
        </w:rPr>
        <w:t>课题名称：</w:t>
      </w:r>
      <w:r w:rsidR="00BE61C2" w:rsidRPr="00AE49B1">
        <w:rPr>
          <w:rFonts w:ascii="黑体" w:eastAsia="黑体" w:hAnsi="宋体" w:hint="eastAsia"/>
          <w:b/>
          <w:sz w:val="24"/>
          <w:u w:val="thick"/>
        </w:rPr>
        <w:t xml:space="preserve">  </w:t>
      </w:r>
      <w:r w:rsidR="008C57E3">
        <w:rPr>
          <w:rFonts w:ascii="黑体" w:eastAsia="黑体" w:hAnsi="宋体" w:hint="eastAsia"/>
          <w:b/>
          <w:sz w:val="24"/>
          <w:u w:val="thick"/>
        </w:rPr>
        <w:t xml:space="preserve">   </w:t>
      </w:r>
      <w:r w:rsidR="0071439A">
        <w:rPr>
          <w:rFonts w:ascii="黑体" w:eastAsia="黑体" w:hAnsi="宋体" w:hint="eastAsia"/>
          <w:b/>
          <w:sz w:val="24"/>
          <w:u w:val="thick"/>
        </w:rPr>
        <w:t>闲置物品交易平台</w:t>
      </w:r>
      <w:r w:rsidR="008C57E3">
        <w:rPr>
          <w:rFonts w:ascii="黑体" w:eastAsia="黑体" w:hAnsi="宋体" w:hint="eastAsia"/>
          <w:b/>
          <w:sz w:val="24"/>
          <w:u w:val="thick"/>
        </w:rPr>
        <w:t xml:space="preserve">                          </w:t>
      </w:r>
    </w:p>
    <w:p w14:paraId="4DBACE2D" w14:textId="77777777" w:rsidR="00BB61CD" w:rsidRPr="00AC6C33" w:rsidRDefault="00BB61CD" w:rsidP="004449F4">
      <w:pPr>
        <w:ind w:leftChars="1200" w:left="2666" w:rightChars="551" w:right="1224"/>
        <w:jc w:val="center"/>
        <w:rPr>
          <w:rFonts w:ascii="宋体" w:hAnsi="宋体" w:hint="eastAsia"/>
          <w:sz w:val="28"/>
          <w:szCs w:val="28"/>
        </w:rPr>
      </w:pPr>
    </w:p>
    <w:p w14:paraId="12847CCD" w14:textId="77777777" w:rsidR="00BB61CD" w:rsidRPr="00BB61CD" w:rsidRDefault="00BB61CD" w:rsidP="004449F4">
      <w:pPr>
        <w:ind w:rightChars="802" w:right="1782" w:firstLineChars="400" w:firstLine="1169"/>
        <w:jc w:val="center"/>
        <w:rPr>
          <w:rFonts w:ascii="宋体" w:hAnsi="宋体" w:hint="eastAsia"/>
          <w:sz w:val="28"/>
          <w:szCs w:val="28"/>
        </w:rPr>
      </w:pPr>
    </w:p>
    <w:p w14:paraId="7FB47FE3" w14:textId="77777777" w:rsidR="00BB61CD" w:rsidRPr="00B034E0" w:rsidRDefault="00B034E0" w:rsidP="00B034E0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  <w:u w:val="single"/>
        </w:rPr>
      </w:pPr>
      <w:r w:rsidRPr="00B034E0">
        <w:rPr>
          <w:rFonts w:ascii="宋体" w:hAnsi="宋体" w:hint="eastAsia"/>
          <w:sz w:val="24"/>
        </w:rPr>
        <w:t>课题负责人</w:t>
      </w:r>
      <w:r w:rsidR="009C2076">
        <w:rPr>
          <w:rFonts w:ascii="宋体" w:hAnsi="宋体" w:hint="eastAsia"/>
          <w:sz w:val="24"/>
        </w:rPr>
        <w:t>名</w:t>
      </w:r>
      <w:r w:rsidRPr="00B034E0">
        <w:rPr>
          <w:rFonts w:ascii="宋体" w:hAnsi="宋体" w:hint="eastAsia"/>
          <w:sz w:val="24"/>
        </w:rPr>
        <w:t>（学号）</w:t>
      </w:r>
      <w:r w:rsidR="00BB61CD" w:rsidRPr="00B034E0">
        <w:rPr>
          <w:rFonts w:ascii="宋体" w:hAnsi="宋体" w:hint="eastAsia"/>
          <w:sz w:val="24"/>
        </w:rPr>
        <w:t>：</w:t>
      </w:r>
      <w:r w:rsidR="00B84A1B">
        <w:rPr>
          <w:rFonts w:ascii="宋体" w:hAnsi="宋体" w:hint="eastAsia"/>
          <w:sz w:val="24"/>
          <w:u w:val="single"/>
        </w:rPr>
        <w:t xml:space="preserve">                   </w:t>
      </w:r>
    </w:p>
    <w:p w14:paraId="1CA93A56" w14:textId="77777777" w:rsidR="008556A2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/>
          <w:sz w:val="24"/>
        </w:rPr>
      </w:pPr>
      <w:r w:rsidRPr="009C2076">
        <w:rPr>
          <w:rFonts w:ascii="宋体" w:hAnsi="宋体" w:hint="eastAsia"/>
          <w:sz w:val="24"/>
        </w:rPr>
        <w:t>同组成员名单</w:t>
      </w:r>
      <w:r w:rsidR="009C2076">
        <w:rPr>
          <w:rFonts w:ascii="宋体" w:hAnsi="宋体" w:hint="eastAsia"/>
          <w:sz w:val="24"/>
        </w:rPr>
        <w:t>（角色）</w:t>
      </w:r>
      <w:r w:rsidRPr="009C2076">
        <w:rPr>
          <w:rFonts w:ascii="宋体" w:hAnsi="宋体" w:hint="eastAsia"/>
          <w:sz w:val="24"/>
        </w:rPr>
        <w:t>：</w:t>
      </w:r>
    </w:p>
    <w:p w14:paraId="4A9B293E" w14:textId="040DB36E" w:rsidR="00BB61CD" w:rsidRDefault="00607156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 xml:space="preserve">     </w:t>
      </w:r>
      <w:r w:rsidR="00263BE5" w:rsidRPr="009C2076">
        <w:rPr>
          <w:rFonts w:ascii="宋体" w:hAnsi="宋体" w:hint="eastAsia"/>
          <w:sz w:val="24"/>
          <w:u w:val="single"/>
        </w:rPr>
        <w:t xml:space="preserve">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3D89FA14" w14:textId="77777777" w:rsidR="004165B0" w:rsidRPr="009C2076" w:rsidRDefault="004165B0" w:rsidP="004165B0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714BA0D6" w14:textId="77777777" w:rsidR="004165B0" w:rsidRPr="009C2076" w:rsidRDefault="004165B0" w:rsidP="004165B0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7D662E32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</w:rPr>
      </w:pPr>
    </w:p>
    <w:p w14:paraId="54072920" w14:textId="77777777" w:rsidR="00BB61CD" w:rsidRPr="009C2076" w:rsidRDefault="009A78D9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</w:rPr>
      </w:pPr>
      <w:r w:rsidRPr="009C2076">
        <w:rPr>
          <w:rFonts w:ascii="宋体" w:hAnsi="宋体" w:hint="eastAsia"/>
          <w:sz w:val="24"/>
        </w:rPr>
        <w:t>指导教师：</w:t>
      </w:r>
      <w:r w:rsidRPr="009C2076">
        <w:rPr>
          <w:rFonts w:ascii="宋体" w:hAnsi="宋体" w:hint="eastAsia"/>
          <w:sz w:val="24"/>
          <w:u w:val="single"/>
        </w:rPr>
        <w:t xml:space="preserve">    </w:t>
      </w:r>
      <w:r w:rsidR="00B84A1B">
        <w:rPr>
          <w:rFonts w:ascii="宋体" w:hAnsi="宋体" w:hint="eastAsia"/>
          <w:sz w:val="24"/>
          <w:u w:val="single"/>
        </w:rPr>
        <w:t xml:space="preserve">    </w:t>
      </w:r>
      <w:r w:rsidRPr="009C2076">
        <w:rPr>
          <w:rFonts w:ascii="宋体" w:hAnsi="宋体" w:hint="eastAsia"/>
          <w:sz w:val="24"/>
          <w:u w:val="single"/>
        </w:rPr>
        <w:tab/>
      </w:r>
    </w:p>
    <w:p w14:paraId="31C19F4C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9"/>
        <w:rPr>
          <w:rFonts w:ascii="宋体" w:hAnsi="宋体" w:hint="eastAsia"/>
          <w:sz w:val="24"/>
        </w:rPr>
      </w:pPr>
      <w:r w:rsidRPr="009C2076">
        <w:rPr>
          <w:rFonts w:ascii="宋体" w:hAnsi="宋体" w:hint="eastAsia"/>
          <w:b/>
          <w:sz w:val="24"/>
        </w:rPr>
        <w:t>评阅成绩：</w:t>
      </w:r>
      <w:r w:rsidRPr="009C2076">
        <w:rPr>
          <w:rFonts w:ascii="宋体" w:hAnsi="宋体" w:hint="eastAsia"/>
          <w:b/>
          <w:sz w:val="24"/>
          <w:u w:val="single"/>
        </w:rPr>
        <w:t xml:space="preserve">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263BE5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607156" w:rsidRPr="009C2076">
        <w:rPr>
          <w:rFonts w:ascii="宋体" w:hAnsi="宋体" w:hint="eastAsia"/>
          <w:b/>
          <w:sz w:val="24"/>
          <w:u w:val="single"/>
        </w:rPr>
        <w:t xml:space="preserve">  </w:t>
      </w:r>
      <w:r w:rsidR="00AB6EC3" w:rsidRPr="009C2076">
        <w:rPr>
          <w:rFonts w:ascii="宋体" w:hAnsi="宋体" w:hint="eastAsia"/>
          <w:sz w:val="24"/>
          <w:u w:val="single"/>
        </w:rPr>
        <w:tab/>
      </w:r>
    </w:p>
    <w:p w14:paraId="6C08E4F3" w14:textId="77777777" w:rsidR="00BB61CD" w:rsidRPr="009C2076" w:rsidRDefault="00BB61CD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  <w:u w:val="single"/>
        </w:rPr>
      </w:pPr>
      <w:r w:rsidRPr="009C2076">
        <w:rPr>
          <w:rFonts w:ascii="宋体" w:hAnsi="宋体" w:hint="eastAsia"/>
          <w:sz w:val="24"/>
        </w:rPr>
        <w:t>评阅意见：</w:t>
      </w:r>
      <w:r w:rsidR="004711D2" w:rsidRPr="009C2076">
        <w:rPr>
          <w:rFonts w:ascii="宋体" w:hAnsi="宋体" w:hint="eastAsia"/>
          <w:sz w:val="24"/>
          <w:u w:val="single"/>
        </w:rPr>
        <w:t xml:space="preserve"> </w:t>
      </w:r>
      <w:r w:rsidR="004711D2" w:rsidRPr="009C2076">
        <w:rPr>
          <w:rFonts w:ascii="宋体" w:hAnsi="宋体" w:hint="eastAsia"/>
          <w:sz w:val="24"/>
          <w:u w:val="single"/>
        </w:rPr>
        <w:tab/>
      </w:r>
    </w:p>
    <w:p w14:paraId="2C441CEA" w14:textId="77777777" w:rsidR="00AE49B1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  <w:u w:val="single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4C16005E" w14:textId="77777777" w:rsidR="00BB61CD" w:rsidRPr="009C2076" w:rsidRDefault="00AE49B1" w:rsidP="009C2076">
      <w:pPr>
        <w:tabs>
          <w:tab w:val="right" w:pos="6216"/>
        </w:tabs>
        <w:ind w:rightChars="602" w:right="1337" w:firstLineChars="450" w:firstLine="1135"/>
        <w:rPr>
          <w:rFonts w:ascii="宋体" w:hAnsi="宋体" w:hint="eastAsia"/>
          <w:sz w:val="24"/>
        </w:rPr>
      </w:pPr>
      <w:r w:rsidRPr="009C2076">
        <w:rPr>
          <w:rFonts w:ascii="宋体" w:hAnsi="宋体" w:hint="eastAsia"/>
          <w:sz w:val="24"/>
          <w:u w:val="single"/>
        </w:rPr>
        <w:tab/>
      </w:r>
    </w:p>
    <w:p w14:paraId="0318FB4E" w14:textId="77777777" w:rsidR="00607156" w:rsidRPr="00BB61CD" w:rsidRDefault="00607156" w:rsidP="00AE49B1">
      <w:pPr>
        <w:rPr>
          <w:rFonts w:ascii="宋体" w:hAnsi="宋体" w:hint="eastAsia"/>
          <w:sz w:val="28"/>
          <w:szCs w:val="28"/>
        </w:rPr>
      </w:pPr>
    </w:p>
    <w:p w14:paraId="37E23903" w14:textId="6B09F56A" w:rsidR="00605697" w:rsidRPr="0071439A" w:rsidRDefault="00BB61CD" w:rsidP="0071439A">
      <w:pPr>
        <w:jc w:val="center"/>
        <w:rPr>
          <w:rFonts w:ascii="宋体" w:hAnsi="宋体" w:hint="eastAsia"/>
          <w:sz w:val="28"/>
          <w:szCs w:val="28"/>
        </w:rPr>
      </w:pPr>
      <w:r w:rsidRPr="00BB61CD">
        <w:rPr>
          <w:rFonts w:ascii="宋体" w:hAnsi="宋体" w:hint="eastAsia"/>
          <w:sz w:val="28"/>
          <w:szCs w:val="28"/>
        </w:rPr>
        <w:t>提交报告时间：</w:t>
      </w:r>
      <w:r w:rsidR="00607156">
        <w:rPr>
          <w:rFonts w:ascii="宋体" w:hAnsi="宋体" w:hint="eastAsia"/>
          <w:sz w:val="28"/>
          <w:szCs w:val="28"/>
        </w:rPr>
        <w:t>20</w:t>
      </w:r>
      <w:r w:rsidR="005A3172">
        <w:rPr>
          <w:rFonts w:ascii="宋体" w:hAnsi="宋体"/>
          <w:sz w:val="28"/>
          <w:szCs w:val="28"/>
        </w:rPr>
        <w:t>2</w:t>
      </w:r>
      <w:r w:rsidR="00E76EE2">
        <w:rPr>
          <w:rFonts w:ascii="宋体" w:hAnsi="宋体"/>
          <w:sz w:val="28"/>
          <w:szCs w:val="28"/>
        </w:rPr>
        <w:t>3</w:t>
      </w:r>
      <w:r w:rsidRPr="00BB61CD">
        <w:rPr>
          <w:rFonts w:ascii="宋体" w:hAnsi="宋体" w:hint="eastAsia"/>
          <w:sz w:val="28"/>
          <w:szCs w:val="28"/>
        </w:rPr>
        <w:t>年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="00CA2C75">
        <w:rPr>
          <w:rFonts w:ascii="宋体" w:hAnsi="宋体"/>
          <w:sz w:val="28"/>
          <w:szCs w:val="28"/>
        </w:rPr>
        <w:t>12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Pr="00BB61CD">
        <w:rPr>
          <w:rFonts w:ascii="宋体" w:hAnsi="宋体" w:hint="eastAsia"/>
          <w:sz w:val="28"/>
          <w:szCs w:val="28"/>
        </w:rPr>
        <w:t>月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="0071439A">
        <w:rPr>
          <w:rFonts w:ascii="宋体" w:hAnsi="宋体"/>
          <w:sz w:val="28"/>
          <w:szCs w:val="28"/>
        </w:rPr>
        <w:t>27</w:t>
      </w:r>
      <w:r w:rsidR="004711D2">
        <w:rPr>
          <w:rFonts w:ascii="宋体" w:hAnsi="宋体" w:hint="eastAsia"/>
          <w:sz w:val="28"/>
          <w:szCs w:val="28"/>
        </w:rPr>
        <w:t xml:space="preserve"> </w:t>
      </w:r>
      <w:r w:rsidRPr="00BB61CD">
        <w:rPr>
          <w:rFonts w:ascii="宋体" w:hAnsi="宋体" w:hint="eastAsia"/>
          <w:sz w:val="28"/>
          <w:szCs w:val="28"/>
        </w:rPr>
        <w:t>日</w:t>
      </w:r>
      <w:r w:rsidR="00605697">
        <w:rPr>
          <w:rFonts w:hAnsi="宋体"/>
          <w:sz w:val="28"/>
          <w:szCs w:val="28"/>
        </w:rPr>
        <w:br w:type="page"/>
      </w:r>
    </w:p>
    <w:p w14:paraId="7CB1F93C" w14:textId="77777777" w:rsidR="00605697" w:rsidRDefault="00605697" w:rsidP="00605697">
      <w:pPr>
        <w:spacing w:line="400" w:lineRule="exact"/>
        <w:jc w:val="center"/>
        <w:rPr>
          <w:rFonts w:hint="eastAsia"/>
          <w:sz w:val="36"/>
        </w:rPr>
      </w:pPr>
    </w:p>
    <w:p w14:paraId="52B36822" w14:textId="77777777" w:rsidR="00605697" w:rsidRPr="00E849F0" w:rsidRDefault="00C60F29" w:rsidP="00605697">
      <w:pPr>
        <w:spacing w:line="400" w:lineRule="exact"/>
        <w:jc w:val="center"/>
        <w:rPr>
          <w:rFonts w:eastAsia="黑体" w:hint="eastAsia"/>
          <w:b/>
          <w:sz w:val="36"/>
        </w:rPr>
      </w:pPr>
      <w:r>
        <w:rPr>
          <w:rFonts w:eastAsia="黑体" w:hint="eastAsia"/>
          <w:b/>
          <w:sz w:val="36"/>
        </w:rPr>
        <w:t>闲置物品交易平台</w:t>
      </w:r>
    </w:p>
    <w:p w14:paraId="17C49D79" w14:textId="77777777" w:rsidR="00605697" w:rsidRDefault="00605697" w:rsidP="00605697">
      <w:pPr>
        <w:spacing w:line="400" w:lineRule="exact"/>
        <w:jc w:val="center"/>
        <w:rPr>
          <w:rFonts w:hint="eastAsia"/>
          <w:sz w:val="36"/>
        </w:rPr>
      </w:pPr>
    </w:p>
    <w:p w14:paraId="6CD9E0FA" w14:textId="1453BCCF" w:rsidR="00605697" w:rsidRDefault="00A9169E" w:rsidP="00605697">
      <w:pPr>
        <w:spacing w:line="400" w:lineRule="exact"/>
        <w:jc w:val="center"/>
        <w:rPr>
          <w:rFonts w:hint="eastAsia"/>
          <w:sz w:val="24"/>
        </w:rPr>
      </w:pPr>
      <w:r>
        <w:rPr>
          <w:sz w:val="24"/>
        </w:rPr>
        <w:t>计算机科学与技术</w:t>
      </w:r>
    </w:p>
    <w:p w14:paraId="6B47354E" w14:textId="77777777" w:rsidR="00605697" w:rsidRPr="00CE4C48" w:rsidRDefault="00605697" w:rsidP="00605697">
      <w:pPr>
        <w:spacing w:line="400" w:lineRule="exact"/>
        <w:jc w:val="center"/>
        <w:rPr>
          <w:rFonts w:eastAsia="黑体" w:hint="eastAsia"/>
          <w:sz w:val="24"/>
        </w:rPr>
      </w:pPr>
    </w:p>
    <w:p w14:paraId="25D4F2BD" w14:textId="77777777" w:rsidR="00605697" w:rsidRDefault="00605697" w:rsidP="00605697">
      <w:pPr>
        <w:spacing w:line="400" w:lineRule="exact"/>
        <w:jc w:val="center"/>
        <w:rPr>
          <w:rFonts w:eastAsia="楷体_GB2312" w:hint="eastAsia"/>
          <w:sz w:val="24"/>
        </w:rPr>
      </w:pPr>
      <w:r w:rsidRPr="00E849F0">
        <w:rPr>
          <w:rFonts w:eastAsia="黑体" w:hint="eastAsia"/>
          <w:b/>
          <w:sz w:val="24"/>
        </w:rPr>
        <w:t>学生</w:t>
      </w:r>
      <w:r>
        <w:rPr>
          <w:rFonts w:eastAsia="黑体" w:hint="eastAsia"/>
          <w:sz w:val="24"/>
        </w:rPr>
        <w:t xml:space="preserve">  </w:t>
      </w:r>
      <w:r w:rsidR="00C60F29">
        <w:rPr>
          <w:rFonts w:eastAsia="楷体_GB2312" w:hint="eastAsia"/>
          <w:sz w:val="24"/>
        </w:rPr>
        <w:t>xx</w:t>
      </w:r>
      <w:r>
        <w:rPr>
          <w:rFonts w:eastAsia="黑体" w:hint="eastAsia"/>
          <w:sz w:val="24"/>
        </w:rPr>
        <w:t xml:space="preserve">  </w:t>
      </w:r>
      <w:r w:rsidRPr="00E849F0">
        <w:rPr>
          <w:rFonts w:eastAsia="黑体" w:hint="eastAsia"/>
          <w:b/>
          <w:sz w:val="24"/>
        </w:rPr>
        <w:t>指导老师</w:t>
      </w:r>
      <w:r>
        <w:rPr>
          <w:rFonts w:eastAsia="黑体" w:hint="eastAsia"/>
          <w:sz w:val="24"/>
        </w:rPr>
        <w:t xml:space="preserve">  </w:t>
      </w:r>
      <w:r w:rsidR="00C60F29">
        <w:rPr>
          <w:rFonts w:eastAsia="楷体_GB2312" w:hint="eastAsia"/>
          <w:sz w:val="24"/>
        </w:rPr>
        <w:t>xxx</w:t>
      </w:r>
    </w:p>
    <w:p w14:paraId="1FD33095" w14:textId="77777777" w:rsidR="00605697" w:rsidRPr="00A9169E" w:rsidRDefault="00605697" w:rsidP="00A9169E">
      <w:pPr>
        <w:spacing w:line="400" w:lineRule="exact"/>
        <w:rPr>
          <w:rFonts w:eastAsia="楷体_GB2312" w:hint="eastAsia"/>
          <w:sz w:val="24"/>
        </w:rPr>
      </w:pPr>
    </w:p>
    <w:p w14:paraId="03FB8C37" w14:textId="3ED8FDAA" w:rsidR="00605697" w:rsidRPr="00CE4C48" w:rsidRDefault="00D712E1" w:rsidP="004449F4">
      <w:pPr>
        <w:spacing w:line="400" w:lineRule="exact"/>
        <w:ind w:firstLineChars="200" w:firstLine="446"/>
        <w:rPr>
          <w:szCs w:val="21"/>
        </w:rPr>
      </w:pPr>
      <w:r w:rsidRPr="00D712E1">
        <w:rPr>
          <w:rFonts w:ascii="黑体" w:eastAsia="黑体" w:hAnsi="宋体" w:hint="eastAsia"/>
          <w:b/>
          <w:szCs w:val="21"/>
        </w:rPr>
        <w:t>[</w:t>
      </w:r>
      <w:r w:rsidRPr="00D712E1">
        <w:rPr>
          <w:rFonts w:ascii="黑体" w:eastAsia="黑体" w:hint="eastAsia"/>
          <w:b/>
          <w:szCs w:val="21"/>
        </w:rPr>
        <w:t>摘要</w:t>
      </w:r>
      <w:r w:rsidRPr="00D712E1">
        <w:rPr>
          <w:rFonts w:ascii="黑体" w:eastAsia="黑体" w:hAnsi="宋体" w:hint="eastAsia"/>
          <w:b/>
          <w:szCs w:val="21"/>
        </w:rPr>
        <w:t>]</w:t>
      </w:r>
      <w:r>
        <w:rPr>
          <w:rFonts w:ascii="宋体" w:hAnsi="宋体" w:hint="eastAsia"/>
          <w:szCs w:val="21"/>
        </w:rPr>
        <w:t xml:space="preserve">  </w:t>
      </w:r>
      <w:r w:rsidR="007B10DF" w:rsidRPr="007B10DF">
        <w:rPr>
          <w:rFonts w:hint="eastAsia"/>
          <w:szCs w:val="21"/>
        </w:rPr>
        <w:t>这项项目旨在开发一个大学生闲置物品交易平台，解决学生在离校和毕业时面临的大量无法带走的闲置物品问题。我们的团队将通过该项目运用在课堂上学习的数据库知识，提高对数据库设计和操作的理解和技能。项目主要采用</w:t>
      </w:r>
      <w:r w:rsidR="007B10DF" w:rsidRPr="007B10DF">
        <w:rPr>
          <w:rFonts w:hint="eastAsia"/>
          <w:szCs w:val="21"/>
        </w:rPr>
        <w:t>IDEA, MySQL, Git, Maven, Spring Boot</w:t>
      </w:r>
      <w:r w:rsidR="007B10DF" w:rsidRPr="007B10DF">
        <w:rPr>
          <w:rFonts w:hint="eastAsia"/>
          <w:szCs w:val="21"/>
        </w:rPr>
        <w:t>和</w:t>
      </w:r>
      <w:proofErr w:type="spellStart"/>
      <w:r w:rsidR="007B10DF" w:rsidRPr="007B10DF">
        <w:rPr>
          <w:rFonts w:hint="eastAsia"/>
          <w:szCs w:val="21"/>
        </w:rPr>
        <w:t>Layui</w:t>
      </w:r>
      <w:proofErr w:type="spellEnd"/>
      <w:r w:rsidR="007B10DF" w:rsidRPr="007B10DF">
        <w:rPr>
          <w:rFonts w:hint="eastAsia"/>
          <w:szCs w:val="21"/>
        </w:rPr>
        <w:t>等工具和框架进行开发。我们的技术路线遵循</w:t>
      </w:r>
      <w:r w:rsidR="007B10DF" w:rsidRPr="007B10DF">
        <w:rPr>
          <w:rFonts w:hint="eastAsia"/>
          <w:szCs w:val="21"/>
        </w:rPr>
        <w:t>MVC</w:t>
      </w:r>
      <w:r w:rsidR="007B10DF" w:rsidRPr="007B10DF">
        <w:rPr>
          <w:rFonts w:hint="eastAsia"/>
          <w:szCs w:val="21"/>
        </w:rPr>
        <w:t>理念，明确划分业务逻辑层、数据访问层和表示层，以实现高度的代码模块化和清晰的项目结构。项目以解决现实问题为出发点，采用合理的技术路线，旨在为用户提供有效的解决方案。</w:t>
      </w:r>
    </w:p>
    <w:p w14:paraId="4342D163" w14:textId="77777777" w:rsidR="00605697" w:rsidRPr="00AF7EE3" w:rsidRDefault="00605697" w:rsidP="007B10DF">
      <w:pPr>
        <w:spacing w:line="400" w:lineRule="exact"/>
        <w:rPr>
          <w:rFonts w:ascii="宋体" w:hAnsi="宋体" w:hint="eastAsia"/>
          <w:sz w:val="24"/>
          <w:szCs w:val="28"/>
        </w:rPr>
      </w:pPr>
    </w:p>
    <w:p w14:paraId="7567ABB6" w14:textId="2E77E120" w:rsidR="00605697" w:rsidRPr="00B810B5" w:rsidRDefault="00605697" w:rsidP="004449F4">
      <w:pPr>
        <w:spacing w:line="400" w:lineRule="exact"/>
        <w:ind w:firstLineChars="200" w:firstLine="446"/>
        <w:rPr>
          <w:rFonts w:hint="eastAsia"/>
          <w:i/>
          <w:color w:val="008080"/>
          <w:sz w:val="18"/>
          <w:szCs w:val="18"/>
        </w:rPr>
      </w:pPr>
      <w:r w:rsidRPr="00D712E1">
        <w:rPr>
          <w:rFonts w:ascii="黑体" w:eastAsia="黑体" w:hint="eastAsia"/>
          <w:b/>
          <w:szCs w:val="21"/>
        </w:rPr>
        <w:t>关键词</w:t>
      </w:r>
      <w:r w:rsidRPr="00D712E1">
        <w:rPr>
          <w:rFonts w:ascii="黑体" w:eastAsia="黑体" w:hAnsi="宋体" w:hint="eastAsia"/>
          <w:szCs w:val="21"/>
        </w:rPr>
        <w:t>：</w:t>
      </w:r>
      <w:r w:rsidR="00C60F29">
        <w:rPr>
          <w:rFonts w:hint="eastAsia"/>
          <w:szCs w:val="21"/>
        </w:rPr>
        <w:t>闲置物品交易</w:t>
      </w:r>
      <w:r w:rsidR="00F87679">
        <w:rPr>
          <w:rFonts w:hint="eastAsia"/>
          <w:szCs w:val="21"/>
        </w:rPr>
        <w:t>，</w:t>
      </w:r>
      <w:r w:rsidR="00C60F29">
        <w:rPr>
          <w:rFonts w:hint="eastAsia"/>
          <w:szCs w:val="21"/>
        </w:rPr>
        <w:t>Spring</w:t>
      </w:r>
      <w:r w:rsidR="00C60F29">
        <w:rPr>
          <w:szCs w:val="21"/>
        </w:rPr>
        <w:t xml:space="preserve"> </w:t>
      </w:r>
      <w:r w:rsidR="00C60F29">
        <w:rPr>
          <w:rFonts w:hint="eastAsia"/>
          <w:szCs w:val="21"/>
        </w:rPr>
        <w:t>Boot</w:t>
      </w:r>
      <w:r w:rsidR="00F87679">
        <w:rPr>
          <w:rFonts w:hint="eastAsia"/>
          <w:szCs w:val="21"/>
        </w:rPr>
        <w:t>，</w:t>
      </w:r>
      <w:r w:rsidRPr="00D712E1">
        <w:rPr>
          <w:rFonts w:hint="eastAsia"/>
          <w:szCs w:val="21"/>
        </w:rPr>
        <w:t>数据库</w:t>
      </w:r>
      <w:r w:rsidR="00F87679">
        <w:rPr>
          <w:rFonts w:hint="eastAsia"/>
          <w:szCs w:val="21"/>
        </w:rPr>
        <w:t>，</w:t>
      </w:r>
      <w:r w:rsidR="00F87679">
        <w:rPr>
          <w:rFonts w:hint="eastAsia"/>
          <w:szCs w:val="21"/>
        </w:rPr>
        <w:t xml:space="preserve"> </w:t>
      </w:r>
      <w:proofErr w:type="spellStart"/>
      <w:r w:rsidR="00F87679">
        <w:rPr>
          <w:szCs w:val="21"/>
        </w:rPr>
        <w:t>Mybatis</w:t>
      </w:r>
      <w:proofErr w:type="spellEnd"/>
      <w:r w:rsidR="00F87679">
        <w:rPr>
          <w:szCs w:val="21"/>
        </w:rPr>
        <w:t xml:space="preserve"> </w:t>
      </w:r>
    </w:p>
    <w:p w14:paraId="253362C6" w14:textId="77777777" w:rsidR="00605697" w:rsidRDefault="00605697" w:rsidP="004449F4">
      <w:pPr>
        <w:spacing w:line="400" w:lineRule="exact"/>
        <w:ind w:firstLineChars="200" w:firstLine="504"/>
        <w:rPr>
          <w:rFonts w:hint="eastAsia"/>
          <w:sz w:val="24"/>
        </w:rPr>
      </w:pPr>
    </w:p>
    <w:p w14:paraId="3F6110EF" w14:textId="77777777" w:rsidR="002E2DB5" w:rsidRPr="00362AF7" w:rsidRDefault="003514DA" w:rsidP="00695F6F">
      <w:pPr>
        <w:tabs>
          <w:tab w:val="left" w:pos="1998"/>
        </w:tabs>
        <w:spacing w:line="400" w:lineRule="exact"/>
        <w:jc w:val="left"/>
        <w:rPr>
          <w:rFonts w:ascii="黑体" w:eastAsia="黑体" w:hAnsi="黑体"/>
          <w:b/>
          <w:bCs/>
          <w:sz w:val="44"/>
          <w:szCs w:val="44"/>
        </w:rPr>
      </w:pPr>
      <w:r>
        <w:rPr>
          <w:sz w:val="24"/>
        </w:rPr>
        <w:br w:type="page"/>
      </w:r>
      <w:r w:rsidR="00695F6F" w:rsidRPr="00362AF7">
        <w:rPr>
          <w:rFonts w:hint="eastAsia"/>
          <w:b/>
          <w:bCs/>
          <w:sz w:val="44"/>
          <w:szCs w:val="44"/>
        </w:rPr>
        <w:lastRenderedPageBreak/>
        <w:t>一、</w:t>
      </w:r>
      <w:r w:rsidR="002E2DB5" w:rsidRPr="00362AF7">
        <w:rPr>
          <w:rFonts w:ascii="黑体" w:eastAsia="黑体" w:hAnsi="黑体" w:hint="eastAsia"/>
          <w:b/>
          <w:bCs/>
          <w:sz w:val="44"/>
          <w:szCs w:val="44"/>
        </w:rPr>
        <w:t>绪论</w:t>
      </w:r>
      <w:r w:rsidR="00D45F05" w:rsidRPr="00362AF7">
        <w:rPr>
          <w:rFonts w:ascii="黑体" w:eastAsia="黑体" w:hAnsi="黑体"/>
          <w:b/>
          <w:bCs/>
          <w:sz w:val="44"/>
          <w:szCs w:val="44"/>
        </w:rPr>
        <w:tab/>
      </w:r>
    </w:p>
    <w:p w14:paraId="09D373D9" w14:textId="77777777" w:rsidR="00D45F05" w:rsidRDefault="00D45F05" w:rsidP="00D45F05">
      <w:pPr>
        <w:tabs>
          <w:tab w:val="left" w:pos="1998"/>
        </w:tabs>
        <w:spacing w:line="400" w:lineRule="exact"/>
        <w:ind w:firstLineChars="200" w:firstLine="624"/>
        <w:jc w:val="left"/>
        <w:rPr>
          <w:rFonts w:ascii="黑体" w:eastAsia="黑体" w:hAnsi="黑体"/>
          <w:sz w:val="30"/>
          <w:szCs w:val="30"/>
        </w:rPr>
      </w:pPr>
    </w:p>
    <w:p w14:paraId="10100934" w14:textId="77777777" w:rsidR="007B4A6E" w:rsidRPr="00EA4919" w:rsidRDefault="00594D18" w:rsidP="00D45F05">
      <w:pPr>
        <w:numPr>
          <w:ilvl w:val="1"/>
          <w:numId w:val="3"/>
        </w:numPr>
        <w:spacing w:line="400" w:lineRule="exact"/>
        <w:jc w:val="left"/>
        <w:rPr>
          <w:rFonts w:ascii="黑体" w:eastAsia="黑体" w:hAnsi="黑体"/>
          <w:b/>
          <w:bCs/>
          <w:sz w:val="32"/>
          <w:szCs w:val="32"/>
        </w:rPr>
      </w:pPr>
      <w:r w:rsidRPr="00EA4919">
        <w:rPr>
          <w:rFonts w:ascii="黑体" w:eastAsia="黑体" w:hAnsi="黑体" w:hint="eastAsia"/>
          <w:b/>
          <w:bCs/>
          <w:sz w:val="32"/>
          <w:szCs w:val="32"/>
        </w:rPr>
        <w:t>开发背景</w:t>
      </w:r>
    </w:p>
    <w:p w14:paraId="523DBA4D" w14:textId="77777777" w:rsidR="00362AF7" w:rsidRPr="00362AF7" w:rsidRDefault="00362AF7" w:rsidP="00362AF7">
      <w:pPr>
        <w:spacing w:line="400" w:lineRule="exact"/>
        <w:ind w:left="953"/>
        <w:jc w:val="left"/>
        <w:rPr>
          <w:rFonts w:hint="eastAsia"/>
          <w:b/>
          <w:bCs/>
          <w:sz w:val="32"/>
          <w:szCs w:val="32"/>
        </w:rPr>
      </w:pPr>
    </w:p>
    <w:p w14:paraId="2520EE78" w14:textId="77777777" w:rsidR="002E2DB5" w:rsidRPr="002E2DB5" w:rsidRDefault="002E2DB5" w:rsidP="002E2DB5">
      <w:pPr>
        <w:spacing w:line="400" w:lineRule="exact"/>
        <w:ind w:firstLineChars="200" w:firstLine="506"/>
        <w:rPr>
          <w:rFonts w:hint="eastAsia"/>
          <w:b/>
          <w:bCs/>
          <w:sz w:val="24"/>
        </w:rPr>
      </w:pPr>
      <w:r w:rsidRPr="002E2DB5">
        <w:rPr>
          <w:rFonts w:hint="eastAsia"/>
          <w:b/>
          <w:bCs/>
          <w:sz w:val="24"/>
        </w:rPr>
        <w:t>在大学生活中，许多学生在离开学校和毕业时都会遇到有大量物品无法带走的情况，这些物品多是书籍、家电和生活用品等。虽然这些闲置物品对于毕业生来说已无太大用途，但对于其他在校大学生却有着较高的实用价值。然而，目前缺乏一个有效的平台让这些闲置物品得到合适的流转。因此，本项目旨在开发一个大学生闲置物品交易平台，利用网络的广泛性，方便大学生之间的二手物品交易。</w:t>
      </w:r>
    </w:p>
    <w:p w14:paraId="7B694AE8" w14:textId="77777777" w:rsidR="002E2DB5" w:rsidRDefault="002E2DB5" w:rsidP="002E2DB5">
      <w:pPr>
        <w:spacing w:line="400" w:lineRule="exact"/>
        <w:ind w:firstLineChars="200" w:firstLine="506"/>
        <w:rPr>
          <w:b/>
          <w:bCs/>
          <w:sz w:val="24"/>
        </w:rPr>
      </w:pPr>
      <w:r w:rsidRPr="002E2DB5">
        <w:rPr>
          <w:rFonts w:hint="eastAsia"/>
          <w:b/>
          <w:bCs/>
          <w:sz w:val="24"/>
        </w:rPr>
        <w:t>此外，我们的团队在课堂上学习了数据库的相关知识，通过这次项目，也希望能实践和应用这些理论知识，以增强我们对于数据库设计和操作的理解和技能。</w:t>
      </w:r>
    </w:p>
    <w:p w14:paraId="116B93E8" w14:textId="77777777" w:rsidR="00594D18" w:rsidRPr="002E2DB5" w:rsidRDefault="00594D18" w:rsidP="002E2DB5">
      <w:pPr>
        <w:spacing w:line="400" w:lineRule="exact"/>
        <w:ind w:firstLineChars="200" w:firstLine="506"/>
        <w:rPr>
          <w:rFonts w:hint="eastAsia"/>
          <w:b/>
          <w:bCs/>
          <w:sz w:val="24"/>
        </w:rPr>
      </w:pPr>
    </w:p>
    <w:p w14:paraId="6715D4DD" w14:textId="77777777" w:rsidR="002E2DB5" w:rsidRDefault="002E2DB5" w:rsidP="00EA4919">
      <w:pPr>
        <w:numPr>
          <w:ilvl w:val="1"/>
          <w:numId w:val="3"/>
        </w:num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  <w:r w:rsidRPr="00EA4919">
        <w:rPr>
          <w:rFonts w:ascii="黑体" w:eastAsia="黑体" w:hAnsi="黑体" w:hint="eastAsia"/>
          <w:b/>
          <w:bCs/>
          <w:sz w:val="32"/>
          <w:szCs w:val="32"/>
        </w:rPr>
        <w:t>开发环境</w:t>
      </w:r>
    </w:p>
    <w:p w14:paraId="4B941B38" w14:textId="77777777" w:rsidR="00EA4919" w:rsidRPr="00EA4919" w:rsidRDefault="00EA4919" w:rsidP="00966495">
      <w:pPr>
        <w:spacing w:line="400" w:lineRule="exact"/>
        <w:ind w:left="953"/>
        <w:rPr>
          <w:rFonts w:ascii="黑体" w:eastAsia="黑体" w:hAnsi="黑体" w:hint="eastAsia"/>
          <w:b/>
          <w:bCs/>
          <w:sz w:val="32"/>
          <w:szCs w:val="32"/>
        </w:rPr>
      </w:pPr>
    </w:p>
    <w:p w14:paraId="0BE513A1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t>本项目的开发环境如下：</w:t>
      </w:r>
    </w:p>
    <w:p w14:paraId="6E2ECA9F" w14:textId="77777777" w:rsidR="002E2DB5" w:rsidRPr="002E2DB5" w:rsidRDefault="00695F6F" w:rsidP="00177686">
      <w:pPr>
        <w:numPr>
          <w:ilvl w:val="0"/>
          <w:numId w:val="4"/>
        </w:num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集成</w:t>
      </w:r>
      <w:r w:rsidR="002E2DB5" w:rsidRPr="002E2DB5">
        <w:rPr>
          <w:rFonts w:hint="eastAsia"/>
          <w:sz w:val="24"/>
        </w:rPr>
        <w:t>开发工具：</w:t>
      </w:r>
      <w:r w:rsidR="002E2DB5" w:rsidRPr="002E2DB5">
        <w:rPr>
          <w:rFonts w:hint="eastAsia"/>
          <w:sz w:val="24"/>
        </w:rPr>
        <w:t>IDEA</w:t>
      </w:r>
    </w:p>
    <w:p w14:paraId="14202C60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rFonts w:hint="eastAsia"/>
          <w:sz w:val="24"/>
        </w:rPr>
      </w:pPr>
      <w:r w:rsidRPr="002E2DB5">
        <w:rPr>
          <w:rFonts w:hint="eastAsia"/>
          <w:sz w:val="24"/>
        </w:rPr>
        <w:t>数据库管理系统：</w:t>
      </w:r>
      <w:r w:rsidRPr="002E2DB5">
        <w:rPr>
          <w:rFonts w:hint="eastAsia"/>
          <w:sz w:val="24"/>
        </w:rPr>
        <w:t>MySQL</w:t>
      </w:r>
    </w:p>
    <w:p w14:paraId="31532708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rFonts w:hint="eastAsia"/>
          <w:sz w:val="24"/>
        </w:rPr>
      </w:pPr>
      <w:r w:rsidRPr="002E2DB5">
        <w:rPr>
          <w:rFonts w:hint="eastAsia"/>
          <w:sz w:val="24"/>
        </w:rPr>
        <w:t>版本控制：</w:t>
      </w:r>
      <w:r w:rsidRPr="002E2DB5">
        <w:rPr>
          <w:rFonts w:hint="eastAsia"/>
          <w:sz w:val="24"/>
        </w:rPr>
        <w:t>Git</w:t>
      </w:r>
    </w:p>
    <w:p w14:paraId="5E0D34AC" w14:textId="77777777" w:rsidR="002E2DB5" w:rsidRPr="002E2DB5" w:rsidRDefault="002E2DB5" w:rsidP="00177686">
      <w:pPr>
        <w:numPr>
          <w:ilvl w:val="0"/>
          <w:numId w:val="4"/>
        </w:numPr>
        <w:spacing w:line="400" w:lineRule="exact"/>
        <w:rPr>
          <w:rFonts w:hint="eastAsia"/>
          <w:sz w:val="24"/>
        </w:rPr>
      </w:pPr>
      <w:r w:rsidRPr="002E2DB5">
        <w:rPr>
          <w:rFonts w:hint="eastAsia"/>
          <w:sz w:val="24"/>
        </w:rPr>
        <w:t>构建工具：</w:t>
      </w:r>
      <w:r w:rsidRPr="002E2DB5">
        <w:rPr>
          <w:rFonts w:hint="eastAsia"/>
          <w:sz w:val="24"/>
        </w:rPr>
        <w:t>Maven</w:t>
      </w:r>
    </w:p>
    <w:p w14:paraId="3BAA915D" w14:textId="77777777" w:rsidR="002E2DB5" w:rsidRDefault="002E2DB5" w:rsidP="00177686">
      <w:pPr>
        <w:numPr>
          <w:ilvl w:val="0"/>
          <w:numId w:val="4"/>
        </w:numPr>
        <w:spacing w:line="400" w:lineRule="exact"/>
        <w:rPr>
          <w:sz w:val="24"/>
        </w:rPr>
      </w:pPr>
      <w:r w:rsidRPr="002E2DB5">
        <w:rPr>
          <w:rFonts w:hint="eastAsia"/>
          <w:sz w:val="24"/>
        </w:rPr>
        <w:t>后端开发框架：</w:t>
      </w:r>
      <w:r w:rsidRPr="002E2DB5">
        <w:rPr>
          <w:rFonts w:hint="eastAsia"/>
          <w:sz w:val="24"/>
        </w:rPr>
        <w:t>Spring Boot</w:t>
      </w:r>
    </w:p>
    <w:p w14:paraId="19975F53" w14:textId="77777777" w:rsidR="00695F6F" w:rsidRPr="002E2DB5" w:rsidRDefault="00695F6F" w:rsidP="00177686">
      <w:pPr>
        <w:numPr>
          <w:ilvl w:val="0"/>
          <w:numId w:val="4"/>
        </w:numPr>
        <w:spacing w:line="400" w:lineRule="exact"/>
        <w:rPr>
          <w:rFonts w:hint="eastAsia"/>
          <w:sz w:val="24"/>
        </w:rPr>
      </w:pPr>
      <w:r>
        <w:rPr>
          <w:rFonts w:hint="eastAsia"/>
          <w:sz w:val="24"/>
        </w:rPr>
        <w:t>前端开发框架：</w:t>
      </w:r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Layui</w:t>
      </w:r>
      <w:proofErr w:type="spellEnd"/>
    </w:p>
    <w:p w14:paraId="5F30B204" w14:textId="77777777" w:rsidR="00177686" w:rsidRDefault="00177686" w:rsidP="00177686">
      <w:pPr>
        <w:spacing w:line="400" w:lineRule="exact"/>
        <w:ind w:left="864"/>
        <w:rPr>
          <w:sz w:val="24"/>
        </w:rPr>
      </w:pPr>
    </w:p>
    <w:p w14:paraId="6A2A2C80" w14:textId="77777777" w:rsidR="00776699" w:rsidRDefault="00177686" w:rsidP="002E2DB5">
      <w:pPr>
        <w:spacing w:line="400" w:lineRule="exact"/>
        <w:ind w:firstLineChars="200" w:firstLine="504"/>
        <w:rPr>
          <w:sz w:val="24"/>
        </w:rPr>
      </w:pPr>
      <w:r w:rsidRPr="00177686">
        <w:rPr>
          <w:rFonts w:hint="eastAsia"/>
          <w:sz w:val="24"/>
        </w:rPr>
        <w:t>项目包含实体、控制器、数据访问对象、配置类、实用程序类等主要的典型组成部分。项目还包含有用于映射数据库表的</w:t>
      </w:r>
      <w:r w:rsidRPr="00177686">
        <w:rPr>
          <w:rFonts w:hint="eastAsia"/>
          <w:sz w:val="24"/>
        </w:rPr>
        <w:t>mapper</w:t>
      </w:r>
      <w:r w:rsidRPr="00177686">
        <w:rPr>
          <w:rFonts w:hint="eastAsia"/>
          <w:sz w:val="24"/>
        </w:rPr>
        <w:t>文件、静态文件存储、动态页面生成，以及包含项目配置信息的</w:t>
      </w:r>
      <w:proofErr w:type="spellStart"/>
      <w:r w:rsidRPr="00177686">
        <w:rPr>
          <w:rFonts w:hint="eastAsia"/>
          <w:sz w:val="24"/>
        </w:rPr>
        <w:t>application.yml</w:t>
      </w:r>
      <w:proofErr w:type="spellEnd"/>
      <w:r w:rsidRPr="00177686">
        <w:rPr>
          <w:rFonts w:hint="eastAsia"/>
          <w:sz w:val="24"/>
        </w:rPr>
        <w:t>文件。</w:t>
      </w:r>
    </w:p>
    <w:p w14:paraId="6EFA1DAA" w14:textId="77777777" w:rsidR="00177686" w:rsidRPr="00177686" w:rsidRDefault="00177686" w:rsidP="002E2DB5">
      <w:pPr>
        <w:spacing w:line="400" w:lineRule="exact"/>
        <w:ind w:firstLineChars="200" w:firstLine="504"/>
        <w:rPr>
          <w:rFonts w:hint="eastAsia"/>
          <w:sz w:val="24"/>
        </w:rPr>
      </w:pPr>
    </w:p>
    <w:p w14:paraId="0C50E392" w14:textId="77777777" w:rsidR="002E2DB5" w:rsidRPr="00966495" w:rsidRDefault="002E2DB5" w:rsidP="00966495">
      <w:pPr>
        <w:numPr>
          <w:ilvl w:val="1"/>
          <w:numId w:val="3"/>
        </w:numPr>
        <w:spacing w:line="400" w:lineRule="exact"/>
        <w:rPr>
          <w:rFonts w:ascii="黑体" w:eastAsia="黑体" w:hAnsi="黑体" w:hint="eastAsia"/>
          <w:b/>
          <w:bCs/>
          <w:sz w:val="32"/>
          <w:szCs w:val="32"/>
        </w:rPr>
      </w:pPr>
      <w:r w:rsidRPr="00966495">
        <w:rPr>
          <w:rFonts w:ascii="黑体" w:eastAsia="黑体" w:hAnsi="黑体" w:hint="eastAsia"/>
          <w:b/>
          <w:bCs/>
          <w:sz w:val="32"/>
          <w:szCs w:val="32"/>
        </w:rPr>
        <w:t>技术路线</w:t>
      </w:r>
    </w:p>
    <w:p w14:paraId="1636FF3B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lastRenderedPageBreak/>
        <w:t>本项目的技术路线如下：</w:t>
      </w:r>
    </w:p>
    <w:p w14:paraId="56EA2DD5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t>使用</w:t>
      </w:r>
      <w:r w:rsidRPr="002E2DB5">
        <w:rPr>
          <w:rFonts w:hint="eastAsia"/>
          <w:sz w:val="24"/>
        </w:rPr>
        <w:t>Spring Boot</w:t>
      </w:r>
      <w:r w:rsidRPr="002E2DB5">
        <w:rPr>
          <w:rFonts w:hint="eastAsia"/>
          <w:sz w:val="24"/>
        </w:rPr>
        <w:t>框架进行后端开发，采用</w:t>
      </w:r>
      <w:r w:rsidRPr="002E2DB5">
        <w:rPr>
          <w:rFonts w:hint="eastAsia"/>
          <w:sz w:val="24"/>
        </w:rPr>
        <w:t>MVC</w:t>
      </w:r>
      <w:r w:rsidRPr="002E2DB5">
        <w:rPr>
          <w:rFonts w:hint="eastAsia"/>
          <w:sz w:val="24"/>
        </w:rPr>
        <w:t>理念，将业务逻辑层、数据访问层和表示层分离，提高了代码的模块化程度，使得项目结构更为清晰。</w:t>
      </w:r>
    </w:p>
    <w:p w14:paraId="70ED3571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t>数据存储方面，选择</w:t>
      </w:r>
      <w:r w:rsidRPr="002E2DB5">
        <w:rPr>
          <w:rFonts w:hint="eastAsia"/>
          <w:sz w:val="24"/>
        </w:rPr>
        <w:t>MySQL</w:t>
      </w:r>
      <w:r w:rsidRPr="002E2DB5">
        <w:rPr>
          <w:rFonts w:hint="eastAsia"/>
          <w:sz w:val="24"/>
        </w:rPr>
        <w:t>作为数据库管理系统，保证数据的结构化存储，并能处理大量数据的存储和检索。</w:t>
      </w:r>
    </w:p>
    <w:p w14:paraId="572833EC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t>使用</w:t>
      </w:r>
      <w:proofErr w:type="spellStart"/>
      <w:r w:rsidRPr="002E2DB5">
        <w:rPr>
          <w:rFonts w:hint="eastAsia"/>
          <w:sz w:val="24"/>
        </w:rPr>
        <w:t>Mybatis</w:t>
      </w:r>
      <w:proofErr w:type="spellEnd"/>
      <w:r w:rsidRPr="002E2DB5">
        <w:rPr>
          <w:rFonts w:hint="eastAsia"/>
          <w:sz w:val="24"/>
        </w:rPr>
        <w:t>作为持久层框架，通过配置映射文件，直接操作数据库，简化了数据访问代码的编写，提高了开发效率。</w:t>
      </w:r>
    </w:p>
    <w:p w14:paraId="3C5CD8F3" w14:textId="77777777" w:rsidR="002E2DB5" w:rsidRPr="002E2DB5" w:rsidRDefault="002E2DB5" w:rsidP="002E2DB5">
      <w:pPr>
        <w:spacing w:line="400" w:lineRule="exact"/>
        <w:ind w:firstLineChars="200" w:firstLine="504"/>
        <w:rPr>
          <w:rFonts w:hint="eastAsia"/>
          <w:sz w:val="24"/>
        </w:rPr>
      </w:pPr>
      <w:r w:rsidRPr="002E2DB5">
        <w:rPr>
          <w:rFonts w:hint="eastAsia"/>
          <w:sz w:val="24"/>
        </w:rPr>
        <w:t>项目采用</w:t>
      </w:r>
      <w:r w:rsidRPr="002E2DB5">
        <w:rPr>
          <w:rFonts w:hint="eastAsia"/>
          <w:sz w:val="24"/>
        </w:rPr>
        <w:t>Maven</w:t>
      </w:r>
      <w:r w:rsidRPr="002E2DB5">
        <w:rPr>
          <w:rFonts w:hint="eastAsia"/>
          <w:sz w:val="24"/>
        </w:rPr>
        <w:t>进行项目管理，包括项目结构的定义、依赖库管理及项目构建等。</w:t>
      </w:r>
    </w:p>
    <w:p w14:paraId="50FBB18D" w14:textId="419CC001" w:rsidR="00605697" w:rsidRPr="00793A50" w:rsidRDefault="002E2DB5" w:rsidP="002E2DB5">
      <w:pPr>
        <w:spacing w:line="400" w:lineRule="exact"/>
        <w:ind w:firstLineChars="200" w:firstLine="504"/>
        <w:rPr>
          <w:rFonts w:hint="eastAsia"/>
          <w:i/>
          <w:color w:val="008080"/>
          <w:sz w:val="18"/>
          <w:szCs w:val="18"/>
        </w:rPr>
      </w:pPr>
      <w:r w:rsidRPr="002E2DB5">
        <w:rPr>
          <w:rFonts w:hint="eastAsia"/>
          <w:sz w:val="24"/>
        </w:rPr>
        <w:t>整体来看，项目立足于解析现实生活中的问题，采用合理的技术路线，有效解决用户的需求。</w:t>
      </w:r>
    </w:p>
    <w:p w14:paraId="62D74ECE" w14:textId="77777777" w:rsidR="00605697" w:rsidRDefault="00605697" w:rsidP="0071439A">
      <w:pPr>
        <w:pStyle w:val="211"/>
      </w:pPr>
    </w:p>
    <w:p w14:paraId="78F713D8" w14:textId="77777777" w:rsidR="00695F6F" w:rsidRPr="00966495" w:rsidRDefault="00695F6F" w:rsidP="00966495">
      <w:pPr>
        <w:tabs>
          <w:tab w:val="left" w:pos="1998"/>
        </w:tabs>
        <w:spacing w:line="400" w:lineRule="exact"/>
        <w:jc w:val="left"/>
        <w:rPr>
          <w:b/>
          <w:bCs/>
          <w:sz w:val="44"/>
          <w:szCs w:val="44"/>
        </w:rPr>
      </w:pPr>
      <w:r w:rsidRPr="00966495">
        <w:rPr>
          <w:rFonts w:hint="eastAsia"/>
          <w:b/>
          <w:bCs/>
          <w:sz w:val="44"/>
          <w:szCs w:val="44"/>
        </w:rPr>
        <w:t>二、概要设计</w:t>
      </w:r>
    </w:p>
    <w:p w14:paraId="39C12B99" w14:textId="77777777" w:rsidR="00695F6F" w:rsidRDefault="00695F6F" w:rsidP="0071439A">
      <w:pPr>
        <w:pStyle w:val="211"/>
      </w:pPr>
    </w:p>
    <w:p w14:paraId="42B2563D" w14:textId="77777777" w:rsidR="00695F6F" w:rsidRDefault="00695F6F" w:rsidP="00966495">
      <w:pPr>
        <w:spacing w:line="400" w:lineRule="exact"/>
        <w:rPr>
          <w:rFonts w:ascii="黑体" w:eastAsia="黑体" w:hAnsi="黑体"/>
          <w:b/>
          <w:bCs/>
          <w:sz w:val="32"/>
          <w:szCs w:val="32"/>
        </w:rPr>
      </w:pPr>
      <w:r w:rsidRPr="00966495">
        <w:rPr>
          <w:rFonts w:ascii="黑体" w:eastAsia="黑体" w:hAnsi="黑体" w:hint="eastAsia"/>
          <w:b/>
          <w:bCs/>
          <w:sz w:val="32"/>
          <w:szCs w:val="32"/>
        </w:rPr>
        <w:t>2.1需求概述</w:t>
      </w:r>
    </w:p>
    <w:p w14:paraId="4EA32AD7" w14:textId="77777777" w:rsidR="00D41F45" w:rsidRPr="00966495" w:rsidRDefault="00D41F45" w:rsidP="00966495">
      <w:pPr>
        <w:spacing w:line="400" w:lineRule="exact"/>
        <w:rPr>
          <w:rFonts w:ascii="黑体" w:eastAsia="黑体" w:hAnsi="黑体" w:hint="eastAsia"/>
          <w:b/>
          <w:bCs/>
          <w:sz w:val="32"/>
          <w:szCs w:val="32"/>
        </w:rPr>
      </w:pPr>
    </w:p>
    <w:p w14:paraId="64AF5B49" w14:textId="77777777" w:rsidR="00695F6F" w:rsidRPr="0071439A" w:rsidRDefault="00695F6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主要输入：</w:t>
      </w:r>
    </w:p>
    <w:p w14:paraId="364DEFEA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用户注册：需要用户名、密码、邮箱、性别等基本信息。</w:t>
      </w:r>
    </w:p>
    <w:p w14:paraId="66F9A92A" w14:textId="77777777" w:rsidR="00695F6F" w:rsidRPr="0071439A" w:rsidRDefault="00695F6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登录的识别信息：用户名和密码。</w:t>
      </w:r>
    </w:p>
    <w:p w14:paraId="12DBA333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添加商品：输入商品名称，描述，图片，商品种类，商品价格，以及所属用户的用户id。</w:t>
      </w:r>
    </w:p>
    <w:p w14:paraId="0F10A76F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发布留言：输入留言内容，以及对应的用户id和商品id。</w:t>
      </w:r>
    </w:p>
    <w:p w14:paraId="0CF400E1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执行购物车操作：需要用户的id，商品的id。</w:t>
      </w:r>
    </w:p>
    <w:p w14:paraId="07D26A05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创建订单：需要用户发送收件人姓名，收件人地址，收件人电话，以及所购买商品的id。</w:t>
      </w:r>
    </w:p>
    <w:p w14:paraId="2E39F0B9" w14:textId="77777777" w:rsidR="00632F93" w:rsidRPr="0071439A" w:rsidRDefault="00632F93" w:rsidP="0071439A">
      <w:pPr>
        <w:pStyle w:val="211"/>
        <w:rPr>
          <w:sz w:val="24"/>
          <w:szCs w:val="24"/>
        </w:rPr>
      </w:pPr>
    </w:p>
    <w:p w14:paraId="7FD4B7CE" w14:textId="77777777" w:rsidR="00405C8F" w:rsidRPr="0071439A" w:rsidRDefault="00405C8F" w:rsidP="0071439A">
      <w:pPr>
        <w:pStyle w:val="211"/>
        <w:rPr>
          <w:sz w:val="24"/>
          <w:szCs w:val="24"/>
        </w:rPr>
      </w:pPr>
    </w:p>
    <w:p w14:paraId="1E9C486F" w14:textId="77777777" w:rsidR="00405C8F" w:rsidRPr="0071439A" w:rsidRDefault="00405C8F" w:rsidP="0071439A">
      <w:pPr>
        <w:pStyle w:val="211"/>
        <w:rPr>
          <w:rFonts w:hint="eastAsia"/>
          <w:sz w:val="24"/>
          <w:szCs w:val="24"/>
        </w:rPr>
      </w:pPr>
    </w:p>
    <w:p w14:paraId="6C9381B2" w14:textId="77777777" w:rsidR="00695F6F" w:rsidRPr="0071439A" w:rsidRDefault="00695F6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主要输出：</w:t>
      </w:r>
    </w:p>
    <w:p w14:paraId="71E36C6B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各项功能操作中，涉及的数据表内容－比如用户的登录信息，添加的商品信息，新增的留言，购物车的商品，订单状态等等。</w:t>
      </w:r>
    </w:p>
    <w:p w14:paraId="3CC32E4C" w14:textId="77777777" w:rsidR="004065B3" w:rsidRPr="0071439A" w:rsidRDefault="004065B3" w:rsidP="0071439A">
      <w:pPr>
        <w:pStyle w:val="211"/>
        <w:rPr>
          <w:rFonts w:hint="eastAsia"/>
          <w:sz w:val="24"/>
          <w:szCs w:val="24"/>
        </w:rPr>
      </w:pPr>
    </w:p>
    <w:p w14:paraId="26D3E2F7" w14:textId="77777777" w:rsidR="00091D98" w:rsidRPr="0071439A" w:rsidRDefault="00091D98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处理的性能要求：</w:t>
      </w:r>
    </w:p>
    <w:p w14:paraId="29B6F0E7" w14:textId="77777777" w:rsidR="00695F6F" w:rsidRPr="0071439A" w:rsidRDefault="00091D98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由于这是一个校园级别的线上商城，主要用户群体为校园内的学生和教职工，因此，我们的系统需要适应校园网络环境和使用高峰期。虽然用户量相对全国化或全球化的电商网站要小很多，但是我依然希望系统可以24小时运行，并在学生大量使用的高峰期（例如晚上和周末）保持良好的响应速度，为用户提供流畅的购物体验。</w:t>
      </w:r>
    </w:p>
    <w:p w14:paraId="6A449938" w14:textId="77777777" w:rsidR="00B918DB" w:rsidRPr="0071439A" w:rsidRDefault="00B918DB" w:rsidP="0071439A">
      <w:pPr>
        <w:pStyle w:val="211"/>
        <w:rPr>
          <w:rFonts w:hint="eastAsia"/>
          <w:sz w:val="24"/>
          <w:szCs w:val="24"/>
        </w:rPr>
      </w:pPr>
    </w:p>
    <w:p w14:paraId="64B6E83C" w14:textId="77777777" w:rsidR="00091D98" w:rsidRPr="0071439A" w:rsidRDefault="00F9218D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系统主要面板：</w:t>
      </w:r>
    </w:p>
    <w:p w14:paraId="57F83F68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用户面板：用户可以查看和编辑个人信息，也可以进行商品的购买，查看自己的订单，以及和其他用户的留言。</w:t>
      </w:r>
    </w:p>
    <w:p w14:paraId="69A54B0D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商品面板：所有上架商品的信息都能在这里找到，包括商品的基本信息，以及用户的留言。</w:t>
      </w:r>
    </w:p>
    <w:p w14:paraId="053D1C80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留言面板：方便用户留言和查看留言。</w:t>
      </w:r>
    </w:p>
    <w:p w14:paraId="147B07C2" w14:textId="77777777" w:rsidR="00695F6F" w:rsidRPr="0071439A" w:rsidRDefault="00695F6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购物车面板：用户可以将选中商品加入购物车，也可以查看购物车内所有商品。</w:t>
      </w:r>
    </w:p>
    <w:p w14:paraId="4EE56C3A" w14:textId="77777777" w:rsidR="00695F6F" w:rsidRPr="0071439A" w:rsidRDefault="00695F6F" w:rsidP="0071439A">
      <w:pPr>
        <w:pStyle w:val="211"/>
        <w:numPr>
          <w:ilvl w:val="0"/>
          <w:numId w:val="4"/>
        </w:numPr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订单面板：用户可以在这里查看所有的订单信息，包括订单状态，配送信息等。</w:t>
      </w:r>
    </w:p>
    <w:p w14:paraId="5275C33D" w14:textId="77777777" w:rsidR="00CA5B05" w:rsidRPr="0071439A" w:rsidRDefault="00CA5B05" w:rsidP="0071439A">
      <w:pPr>
        <w:pStyle w:val="211"/>
        <w:rPr>
          <w:sz w:val="24"/>
          <w:szCs w:val="24"/>
        </w:rPr>
      </w:pPr>
    </w:p>
    <w:p w14:paraId="0ACFD0A8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系统要求</w:t>
      </w:r>
      <w:r w:rsidR="00866547" w:rsidRPr="0071439A">
        <w:rPr>
          <w:rFonts w:hint="eastAsia"/>
          <w:sz w:val="24"/>
          <w:szCs w:val="24"/>
        </w:rPr>
        <w:t>：</w:t>
      </w:r>
    </w:p>
    <w:p w14:paraId="61847A2C" w14:textId="77777777" w:rsidR="00695F6F" w:rsidRPr="0071439A" w:rsidRDefault="00695F6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系统需要支持多种浏览器，支持主流的操作系统如Windows 7、Windows 10、MacOS以及Linux等。同时，需要服务器</w:t>
      </w:r>
      <w:proofErr w:type="gramStart"/>
      <w:r w:rsidRPr="0071439A">
        <w:rPr>
          <w:rFonts w:hint="eastAsia"/>
          <w:sz w:val="24"/>
          <w:szCs w:val="24"/>
        </w:rPr>
        <w:t>端安</w:t>
      </w:r>
      <w:proofErr w:type="gramEnd"/>
      <w:r w:rsidRPr="0071439A">
        <w:rPr>
          <w:rFonts w:hint="eastAsia"/>
          <w:sz w:val="24"/>
          <w:szCs w:val="24"/>
        </w:rPr>
        <w:t>装有MySQL 8.0用于数据存储。</w:t>
      </w:r>
    </w:p>
    <w:p w14:paraId="324FCC37" w14:textId="77777777" w:rsidR="00CA5B05" w:rsidRPr="0071439A" w:rsidRDefault="00CA5B05" w:rsidP="0071439A">
      <w:pPr>
        <w:pStyle w:val="211"/>
        <w:rPr>
          <w:sz w:val="24"/>
          <w:szCs w:val="24"/>
        </w:rPr>
      </w:pPr>
    </w:p>
    <w:p w14:paraId="3A5A38D7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2</w:t>
      </w:r>
      <w:r w:rsidRPr="0071439A">
        <w:rPr>
          <w:sz w:val="24"/>
          <w:szCs w:val="24"/>
        </w:rPr>
        <w:t xml:space="preserve">.3 </w:t>
      </w:r>
      <w:r w:rsidR="001B5867" w:rsidRPr="0071439A">
        <w:rPr>
          <w:rFonts w:hint="eastAsia"/>
          <w:sz w:val="24"/>
          <w:szCs w:val="24"/>
        </w:rPr>
        <w:t>基本概念</w:t>
      </w:r>
    </w:p>
    <w:p w14:paraId="3243684C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实体：</w:t>
      </w:r>
    </w:p>
    <w:p w14:paraId="5F04FD6E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用户(User)：参与此系统的人，负责购买商品。</w:t>
      </w:r>
    </w:p>
    <w:p w14:paraId="5D7B4C49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商品(Item): 在平台上出售的产品。</w:t>
      </w:r>
    </w:p>
    <w:p w14:paraId="5E2A78DD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订单(Order)：由用户创建，包含他们所购买商品的信息。</w:t>
      </w:r>
    </w:p>
    <w:p w14:paraId="1E6BA927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购物车(Cart)：临时存储用户想购买的商品，等待结账。</w:t>
      </w:r>
    </w:p>
    <w:p w14:paraId="2345021B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留言(Message)：用户之间通过留言交流，对商品的评价和询问。</w:t>
      </w:r>
    </w:p>
    <w:p w14:paraId="296E7D7B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关系：</w:t>
      </w:r>
    </w:p>
    <w:p w14:paraId="0ED0AFF4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用户(User)与商品(Item)：用户浏览商品，选择商品加入购物车或直接购买生产订单，也可以对商品进行留言。</w:t>
      </w:r>
    </w:p>
    <w:p w14:paraId="76FAD610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用户(User)与购物车(Cart)：用户通过添加或移除购物车中的商品操作购物车。</w:t>
      </w:r>
    </w:p>
    <w:p w14:paraId="0FF32D62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用户(User)与订单(Order)：用户通过购物车结账生成订单，也可以在订单中查看购买的商品信息，以及支付。</w:t>
      </w:r>
    </w:p>
    <w:p w14:paraId="7F20CEF5" w14:textId="77777777" w:rsidR="00CA5B05" w:rsidRPr="0071439A" w:rsidRDefault="00CA5B0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订单(Order)与商品(Item)：订单中包含用户所购买的商品信息。</w:t>
      </w:r>
    </w:p>
    <w:p w14:paraId="28B07C59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用户(User)与留言(Message)：用户之间可以通过留言来交流信息，提出关于商品的问题或者分享他们的购物车。</w:t>
      </w:r>
    </w:p>
    <w:p w14:paraId="159F392D" w14:textId="77777777" w:rsidR="001B5867" w:rsidRPr="0071439A" w:rsidRDefault="001B5867" w:rsidP="0071439A">
      <w:pPr>
        <w:pStyle w:val="211"/>
        <w:rPr>
          <w:rFonts w:hint="eastAsia"/>
          <w:sz w:val="24"/>
          <w:szCs w:val="24"/>
        </w:rPr>
      </w:pPr>
    </w:p>
    <w:p w14:paraId="18613AD5" w14:textId="77777777" w:rsidR="00CA5B05" w:rsidRPr="0071439A" w:rsidRDefault="00CA5B05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处理流程：</w:t>
      </w:r>
    </w:p>
    <w:p w14:paraId="651ABBCB" w14:textId="77777777" w:rsidR="00966495" w:rsidRPr="0071439A" w:rsidRDefault="00966495" w:rsidP="0071439A">
      <w:pPr>
        <w:pStyle w:val="211"/>
        <w:rPr>
          <w:rFonts w:hint="eastAsia"/>
          <w:sz w:val="24"/>
          <w:szCs w:val="24"/>
        </w:rPr>
      </w:pPr>
    </w:p>
    <w:p w14:paraId="4DA34059" w14:textId="77777777" w:rsidR="00966495" w:rsidRPr="0071439A" w:rsidRDefault="00966495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普通用户：</w:t>
      </w:r>
    </w:p>
    <w:p w14:paraId="0AE87BDD" w14:textId="77777777" w:rsidR="00CA5B05" w:rsidRPr="0071439A" w:rsidRDefault="00CA5B05" w:rsidP="0071439A">
      <w:pPr>
        <w:pStyle w:val="211"/>
        <w:numPr>
          <w:ilvl w:val="0"/>
          <w:numId w:val="5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用户注册并登录系统。</w:t>
      </w:r>
    </w:p>
    <w:p w14:paraId="13E4857C" w14:textId="77777777" w:rsidR="00CA5B05" w:rsidRPr="0071439A" w:rsidRDefault="00111D0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2．</w:t>
      </w:r>
      <w:r w:rsidR="00CA5B05" w:rsidRPr="0071439A">
        <w:rPr>
          <w:rFonts w:hint="eastAsia"/>
          <w:sz w:val="24"/>
          <w:szCs w:val="24"/>
        </w:rPr>
        <w:t>登录后的用户可以浏览商品，</w:t>
      </w:r>
      <w:r w:rsidR="000A5629" w:rsidRPr="0071439A">
        <w:rPr>
          <w:rFonts w:hint="eastAsia"/>
          <w:sz w:val="24"/>
          <w:szCs w:val="24"/>
        </w:rPr>
        <w:t>用户可以点击类别</w:t>
      </w:r>
      <w:r w:rsidR="00CA5B05" w:rsidRPr="0071439A">
        <w:rPr>
          <w:rFonts w:hint="eastAsia"/>
          <w:sz w:val="24"/>
          <w:szCs w:val="24"/>
        </w:rPr>
        <w:t>选择感兴趣的商品</w:t>
      </w:r>
      <w:r w:rsidR="000A5629" w:rsidRPr="0071439A">
        <w:rPr>
          <w:rFonts w:hint="eastAsia"/>
          <w:sz w:val="24"/>
          <w:szCs w:val="24"/>
        </w:rPr>
        <w:t>进行浏览并将其</w:t>
      </w:r>
      <w:r w:rsidR="00CA5B05" w:rsidRPr="0071439A">
        <w:rPr>
          <w:rFonts w:hint="eastAsia"/>
          <w:sz w:val="24"/>
          <w:szCs w:val="24"/>
        </w:rPr>
        <w:t>添加至购物车。</w:t>
      </w:r>
    </w:p>
    <w:p w14:paraId="40E1A25D" w14:textId="77777777" w:rsidR="00CA5B05" w:rsidRPr="0071439A" w:rsidRDefault="00111D0F" w:rsidP="0071439A">
      <w:pPr>
        <w:pStyle w:val="211"/>
        <w:rPr>
          <w:rFonts w:hint="eastAsia"/>
          <w:sz w:val="24"/>
          <w:szCs w:val="24"/>
        </w:rPr>
      </w:pPr>
      <w:r w:rsidRPr="0071439A">
        <w:rPr>
          <w:sz w:val="24"/>
          <w:szCs w:val="24"/>
        </w:rPr>
        <w:t xml:space="preserve">3. </w:t>
      </w:r>
      <w:r w:rsidR="00CA5B05" w:rsidRPr="0071439A">
        <w:rPr>
          <w:rFonts w:hint="eastAsia"/>
          <w:sz w:val="24"/>
          <w:szCs w:val="24"/>
        </w:rPr>
        <w:t>用户可以在购物车中查看所有已添加的商品，也可以移除其中的商品。</w:t>
      </w:r>
    </w:p>
    <w:p w14:paraId="2B1EAC18" w14:textId="77777777" w:rsidR="00CA5B05" w:rsidRPr="0071439A" w:rsidRDefault="00111D0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4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用户通过购物车生成订单并支付，订单创建后将不能更改，在用户支付后订单完成。</w:t>
      </w:r>
    </w:p>
    <w:p w14:paraId="52BCD42F" w14:textId="77777777" w:rsidR="00CA5B05" w:rsidRPr="0071439A" w:rsidRDefault="00111D0F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5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用户可以在商品页面或商品对应的留言板中发表留言，询问关于商品的问题或者分享购物心得。</w:t>
      </w:r>
    </w:p>
    <w:p w14:paraId="3124E325" w14:textId="77777777" w:rsidR="00362AF7" w:rsidRPr="0071439A" w:rsidRDefault="00111D0F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6</w:t>
      </w:r>
      <w:r w:rsidRPr="0071439A">
        <w:rPr>
          <w:sz w:val="24"/>
          <w:szCs w:val="24"/>
        </w:rPr>
        <w:t xml:space="preserve">. </w:t>
      </w:r>
      <w:r w:rsidR="00CA5B05" w:rsidRPr="0071439A">
        <w:rPr>
          <w:rFonts w:hint="eastAsia"/>
          <w:sz w:val="24"/>
          <w:szCs w:val="24"/>
        </w:rPr>
        <w:t>系统会对用户的行为进行跟踪和记录，比如浏览商品，生成订单，发表留言等。</w:t>
      </w:r>
    </w:p>
    <w:p w14:paraId="6F2AD4A3" w14:textId="77777777" w:rsidR="00362AF7" w:rsidRPr="0071439A" w:rsidRDefault="00362AF7" w:rsidP="0071439A">
      <w:pPr>
        <w:pStyle w:val="211"/>
        <w:rPr>
          <w:sz w:val="24"/>
          <w:szCs w:val="24"/>
        </w:rPr>
      </w:pPr>
    </w:p>
    <w:p w14:paraId="592C5505" w14:textId="77777777" w:rsidR="001C3A12" w:rsidRPr="0071439A" w:rsidRDefault="001C3A12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管理员：</w:t>
      </w:r>
    </w:p>
    <w:p w14:paraId="14C6788F" w14:textId="77777777" w:rsidR="001C3A12" w:rsidRPr="0071439A" w:rsidRDefault="001C3A12" w:rsidP="0071439A">
      <w:pPr>
        <w:pStyle w:val="211"/>
        <w:numPr>
          <w:ilvl w:val="0"/>
          <w:numId w:val="6"/>
        </w:numPr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lastRenderedPageBreak/>
        <w:t>管理员登录系统后，可以管理用户信息，包括但不限于查看、修改和删除用户信息。</w:t>
      </w:r>
    </w:p>
    <w:p w14:paraId="1D0BD454" w14:textId="77777777" w:rsidR="001C3A12" w:rsidRPr="0071439A" w:rsidRDefault="00CB0CE3" w:rsidP="0071439A">
      <w:pPr>
        <w:pStyle w:val="211"/>
        <w:rPr>
          <w:rFonts w:hint="eastAsia"/>
          <w:sz w:val="24"/>
          <w:szCs w:val="24"/>
        </w:rPr>
      </w:pPr>
      <w:r w:rsidRPr="0071439A">
        <w:rPr>
          <w:sz w:val="24"/>
          <w:szCs w:val="24"/>
        </w:rPr>
        <w:t>2</w:t>
      </w:r>
      <w:r w:rsidR="000103FE" w:rsidRPr="0071439A">
        <w:rPr>
          <w:rFonts w:hint="eastAsia"/>
          <w:sz w:val="24"/>
          <w:szCs w:val="24"/>
        </w:rPr>
        <w:t>．</w:t>
      </w:r>
      <w:r w:rsidR="001C3A12" w:rsidRPr="0071439A">
        <w:rPr>
          <w:rFonts w:hint="eastAsia"/>
          <w:sz w:val="24"/>
          <w:szCs w:val="24"/>
        </w:rPr>
        <w:t>管理员可以管理商品信息，包括添加新的商品，修改或删除已有的商品信息。</w:t>
      </w:r>
    </w:p>
    <w:p w14:paraId="69DD4DD7" w14:textId="77777777" w:rsidR="001C3A12" w:rsidRPr="0071439A" w:rsidRDefault="000103FE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3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管理员可以查看所有的订单信息，并对订单进行管理（比如确认订单，取消订单等）。</w:t>
      </w:r>
    </w:p>
    <w:p w14:paraId="6A001B34" w14:textId="77777777" w:rsidR="001C3A12" w:rsidRPr="0071439A" w:rsidRDefault="000103FE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4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管理员可以查看、删除用户在商品页面或商品对应的留言板上发表的留言。</w:t>
      </w:r>
    </w:p>
    <w:p w14:paraId="762F9127" w14:textId="46F7CECE" w:rsidR="004C6322" w:rsidRDefault="000103FE" w:rsidP="0071439A">
      <w:pPr>
        <w:pStyle w:val="211"/>
        <w:rPr>
          <w:rFonts w:hint="eastAsia"/>
        </w:rPr>
      </w:pPr>
      <w:r w:rsidRPr="0071439A">
        <w:rPr>
          <w:rFonts w:hint="eastAsia"/>
          <w:sz w:val="24"/>
          <w:szCs w:val="24"/>
        </w:rPr>
        <w:t>5</w:t>
      </w:r>
      <w:r w:rsidRPr="0071439A">
        <w:rPr>
          <w:sz w:val="24"/>
          <w:szCs w:val="24"/>
        </w:rPr>
        <w:t xml:space="preserve">. </w:t>
      </w:r>
      <w:r w:rsidR="001C3A12" w:rsidRPr="0071439A">
        <w:rPr>
          <w:rFonts w:hint="eastAsia"/>
          <w:sz w:val="24"/>
          <w:szCs w:val="24"/>
        </w:rPr>
        <w:t>管理员可以管理商品的分类，包括添加新的分类，修改或删除已有的分</w:t>
      </w:r>
      <w:r w:rsidR="001C3A12">
        <w:rPr>
          <w:rFonts w:hint="eastAsia"/>
        </w:rPr>
        <w:t>类。</w:t>
      </w:r>
      <w:bookmarkStart w:id="0" w:name="_Toc521464983"/>
    </w:p>
    <w:p w14:paraId="19E07E54" w14:textId="77777777" w:rsidR="00405C8F" w:rsidRDefault="00405C8F" w:rsidP="0071439A">
      <w:pPr>
        <w:pStyle w:val="211"/>
        <w:rPr>
          <w:rFonts w:hint="eastAsia"/>
        </w:rPr>
      </w:pPr>
    </w:p>
    <w:p w14:paraId="16E71F63" w14:textId="4D6F6EBB" w:rsidR="005B4DED" w:rsidRDefault="004C6322" w:rsidP="0071439A">
      <w:pPr>
        <w:pStyle w:val="211"/>
        <w:rPr>
          <w:rFonts w:hint="eastAsia"/>
        </w:rPr>
      </w:pPr>
      <w:r w:rsidRPr="006067A3">
        <w:t xml:space="preserve">2.2 </w:t>
      </w:r>
      <w:r w:rsidRPr="006067A3">
        <w:rPr>
          <w:rFonts w:hint="eastAsia"/>
        </w:rPr>
        <w:t>系统功能模块图</w:t>
      </w:r>
    </w:p>
    <w:p w14:paraId="3BABCADE" w14:textId="59AB8FD3" w:rsidR="00AF3798" w:rsidRPr="004C6322" w:rsidRDefault="00D74C39" w:rsidP="0071439A">
      <w:pPr>
        <w:pStyle w:val="211"/>
        <w:rPr>
          <w:rFonts w:hint="eastAsia"/>
        </w:rPr>
      </w:pPr>
      <w:r w:rsidRPr="00D74C39">
        <w:lastRenderedPageBreak/>
        <w:drawing>
          <wp:anchor distT="0" distB="0" distL="114300" distR="114300" simplePos="0" relativeHeight="251658240" behindDoc="0" locked="0" layoutInCell="1" allowOverlap="1" wp14:anchorId="25B9796E" wp14:editId="5E104613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329305" cy="6532245"/>
            <wp:effectExtent l="0" t="0" r="4445" b="1905"/>
            <wp:wrapTopAndBottom/>
            <wp:docPr id="2031950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509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0"/>
    <w:p w14:paraId="7B7B46D3" w14:textId="77777777" w:rsidR="003E3A26" w:rsidRDefault="00AF3798" w:rsidP="0071439A">
      <w:pPr>
        <w:pStyle w:val="211"/>
      </w:pPr>
      <w:r w:rsidRPr="00F60A83">
        <w:rPr>
          <w:rFonts w:hint="eastAsia"/>
        </w:rPr>
        <w:t>三、详细设计</w:t>
      </w:r>
      <w:bookmarkStart w:id="1" w:name="_Toc122213749"/>
      <w:bookmarkStart w:id="2" w:name="_Toc153811850"/>
    </w:p>
    <w:p w14:paraId="48ED8637" w14:textId="77777777" w:rsidR="003E3A26" w:rsidRDefault="003E3A26" w:rsidP="0071439A">
      <w:pPr>
        <w:pStyle w:val="211"/>
      </w:pPr>
    </w:p>
    <w:bookmarkEnd w:id="1"/>
    <w:bookmarkEnd w:id="2"/>
    <w:p w14:paraId="3F3748A9" w14:textId="77777777" w:rsidR="003E3A26" w:rsidRDefault="003E3A26" w:rsidP="003E3A26">
      <w:pPr>
        <w:ind w:firstLineChars="300" w:firstLine="666"/>
        <w:jc w:val="center"/>
        <w:rPr>
          <w:noProof/>
        </w:rPr>
      </w:pPr>
    </w:p>
    <w:p w14:paraId="5D3D7CF2" w14:textId="77777777" w:rsidR="003E3A26" w:rsidRDefault="003E3A26" w:rsidP="003E3A26">
      <w:pPr>
        <w:jc w:val="left"/>
        <w:rPr>
          <w:noProof/>
          <w:sz w:val="32"/>
          <w:szCs w:val="32"/>
        </w:rPr>
      </w:pPr>
      <w:r w:rsidRPr="003E3A26">
        <w:rPr>
          <w:noProof/>
          <w:sz w:val="32"/>
          <w:szCs w:val="32"/>
        </w:rPr>
        <w:lastRenderedPageBreak/>
        <w:t>3.1</w:t>
      </w:r>
      <w:r>
        <w:rPr>
          <w:noProof/>
          <w:sz w:val="32"/>
          <w:szCs w:val="32"/>
        </w:rPr>
        <w:t xml:space="preserve">  </w:t>
      </w:r>
      <w:r w:rsidRPr="003E3A26">
        <w:rPr>
          <w:rFonts w:hint="eastAsia"/>
          <w:noProof/>
          <w:sz w:val="32"/>
          <w:szCs w:val="32"/>
        </w:rPr>
        <w:t>UI</w:t>
      </w:r>
      <w:r w:rsidRPr="003E3A26">
        <w:rPr>
          <w:rFonts w:hint="eastAsia"/>
          <w:noProof/>
          <w:sz w:val="32"/>
          <w:szCs w:val="32"/>
        </w:rPr>
        <w:t>设计</w:t>
      </w:r>
    </w:p>
    <w:p w14:paraId="4C52D9A2" w14:textId="77777777" w:rsidR="00401305" w:rsidRDefault="00401305" w:rsidP="003E3A26">
      <w:pPr>
        <w:jc w:val="left"/>
        <w:rPr>
          <w:rFonts w:hint="eastAsia"/>
          <w:noProof/>
          <w:sz w:val="32"/>
          <w:szCs w:val="32"/>
        </w:rPr>
      </w:pPr>
    </w:p>
    <w:p w14:paraId="0D620BD6" w14:textId="5BA5B569" w:rsidR="003E3A26" w:rsidRPr="006E161B" w:rsidRDefault="00C818CE" w:rsidP="003E3A26">
      <w:pPr>
        <w:jc w:val="left"/>
      </w:pPr>
      <w:r w:rsidRPr="0050726D">
        <w:rPr>
          <w:noProof/>
        </w:rPr>
        <w:drawing>
          <wp:inline distT="0" distB="0" distL="0" distR="0" wp14:anchorId="5CA26D60" wp14:editId="7C9783BC">
            <wp:extent cx="5036820" cy="2975610"/>
            <wp:effectExtent l="0" t="0" r="0" b="0"/>
            <wp:docPr id="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CD36F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1</w:t>
      </w:r>
      <w:r w:rsidRPr="00A7425C">
        <w:rPr>
          <w:rFonts w:ascii="Cambria" w:hAnsi="Cambria"/>
          <w:b/>
          <w:bCs/>
          <w:kern w:val="0"/>
          <w:lang w:eastAsia="en-US"/>
        </w:rPr>
        <w:t>：登录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595"/>
        <w:gridCol w:w="1307"/>
        <w:gridCol w:w="1020"/>
        <w:gridCol w:w="2026"/>
        <w:gridCol w:w="1595"/>
      </w:tblGrid>
      <w:tr w:rsidR="003E3A26" w:rsidRPr="00A7425C" w14:paraId="3D6C112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675" w:type="dxa"/>
            <w:tcBorders>
              <w:bottom w:val="none" w:sz="0" w:space="0" w:color="auto"/>
            </w:tcBorders>
          </w:tcPr>
          <w:p w14:paraId="3AF7EFC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1370" w:type="dxa"/>
            <w:tcBorders>
              <w:bottom w:val="none" w:sz="0" w:space="0" w:color="auto"/>
            </w:tcBorders>
          </w:tcPr>
          <w:p w14:paraId="54B5ECA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066" w:type="dxa"/>
            <w:tcBorders>
              <w:bottom w:val="none" w:sz="0" w:space="0" w:color="auto"/>
            </w:tcBorders>
          </w:tcPr>
          <w:p w14:paraId="624469D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函数</w:t>
            </w:r>
          </w:p>
        </w:tc>
        <w:tc>
          <w:tcPr>
            <w:tcW w:w="2132" w:type="dxa"/>
            <w:tcBorders>
              <w:bottom w:val="none" w:sz="0" w:space="0" w:color="auto"/>
            </w:tcBorders>
          </w:tcPr>
          <w:p w14:paraId="759DD05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1675" w:type="dxa"/>
            <w:tcBorders>
              <w:bottom w:val="none" w:sz="0" w:space="0" w:color="auto"/>
            </w:tcBorders>
          </w:tcPr>
          <w:p w14:paraId="424DCAD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41A0CEF3" w14:textId="77777777" w:rsidTr="00F66EE2">
        <w:tc>
          <w:tcPr>
            <w:tcW w:w="1675" w:type="dxa"/>
          </w:tcPr>
          <w:p w14:paraId="75DA8D4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370" w:type="dxa"/>
          </w:tcPr>
          <w:p w14:paraId="5C6A0E7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email</w:t>
            </w:r>
          </w:p>
        </w:tc>
        <w:tc>
          <w:tcPr>
            <w:tcW w:w="1066" w:type="dxa"/>
          </w:tcPr>
          <w:p w14:paraId="6BBAD8C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7A1C394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27CEBFC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接受用户输入的邮箱</w:t>
            </w:r>
          </w:p>
        </w:tc>
      </w:tr>
      <w:tr w:rsidR="003E3A26" w:rsidRPr="00A7425C" w14:paraId="64EBADF9" w14:textId="77777777" w:rsidTr="00F66EE2">
        <w:tc>
          <w:tcPr>
            <w:tcW w:w="1675" w:type="dxa"/>
          </w:tcPr>
          <w:p w14:paraId="513011F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370" w:type="dxa"/>
          </w:tcPr>
          <w:p w14:paraId="3C2D70A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</w:t>
            </w:r>
          </w:p>
        </w:tc>
        <w:tc>
          <w:tcPr>
            <w:tcW w:w="1066" w:type="dxa"/>
          </w:tcPr>
          <w:p w14:paraId="36481E5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07C1081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135FFFF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接受用户输入的密码</w:t>
            </w:r>
          </w:p>
        </w:tc>
      </w:tr>
      <w:tr w:rsidR="003E3A26" w:rsidRPr="00A7425C" w14:paraId="5E42141B" w14:textId="77777777" w:rsidTr="00F66EE2">
        <w:tc>
          <w:tcPr>
            <w:tcW w:w="1675" w:type="dxa"/>
          </w:tcPr>
          <w:p w14:paraId="407E245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登录按钮</w:t>
            </w:r>
          </w:p>
        </w:tc>
        <w:tc>
          <w:tcPr>
            <w:tcW w:w="1370" w:type="dxa"/>
          </w:tcPr>
          <w:p w14:paraId="4244F34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66" w:type="dxa"/>
          </w:tcPr>
          <w:p w14:paraId="6A34A95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login(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2" w:type="dxa"/>
          </w:tcPr>
          <w:p w14:paraId="0150D58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loginAction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675" w:type="dxa"/>
          </w:tcPr>
          <w:p w14:paraId="151B95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提交登录请求，并根据返回信息，页面跳转或弹出警告</w:t>
            </w:r>
          </w:p>
        </w:tc>
      </w:tr>
      <w:tr w:rsidR="003E3A26" w:rsidRPr="00A7425C" w14:paraId="3E4338B4" w14:textId="77777777" w:rsidTr="00F66EE2">
        <w:tc>
          <w:tcPr>
            <w:tcW w:w="1675" w:type="dxa"/>
          </w:tcPr>
          <w:p w14:paraId="280A2A4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注册按钮</w:t>
            </w:r>
          </w:p>
        </w:tc>
        <w:tc>
          <w:tcPr>
            <w:tcW w:w="1370" w:type="dxa"/>
          </w:tcPr>
          <w:p w14:paraId="290505D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66" w:type="dxa"/>
          </w:tcPr>
          <w:p w14:paraId="40BDE258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2132" w:type="dxa"/>
          </w:tcPr>
          <w:p w14:paraId="4FA1309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‘/register’</w:t>
            </w:r>
          </w:p>
        </w:tc>
        <w:tc>
          <w:tcPr>
            <w:tcW w:w="1675" w:type="dxa"/>
          </w:tcPr>
          <w:p w14:paraId="75D317C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跳转至注册页面</w:t>
            </w:r>
          </w:p>
        </w:tc>
      </w:tr>
    </w:tbl>
    <w:p w14:paraId="33E33951" w14:textId="77777777" w:rsidR="003E3A26" w:rsidRDefault="003E3A26" w:rsidP="003E3A26">
      <w:pPr>
        <w:tabs>
          <w:tab w:val="num" w:pos="0"/>
        </w:tabs>
      </w:pPr>
    </w:p>
    <w:p w14:paraId="2F1AAFCB" w14:textId="63C14A47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C7ACBFA" wp14:editId="4BA8928F">
            <wp:extent cx="5269865" cy="3387725"/>
            <wp:effectExtent l="0" t="0" r="0" b="0"/>
            <wp:docPr id="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D0A5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2</w:t>
      </w:r>
      <w:r w:rsidRPr="00A7425C">
        <w:rPr>
          <w:rFonts w:ascii="Cambria" w:hAnsi="Cambria"/>
          <w:b/>
          <w:bCs/>
          <w:kern w:val="0"/>
          <w:lang w:eastAsia="en-US"/>
        </w:rPr>
        <w:t>：注册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86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191"/>
        <w:gridCol w:w="1296"/>
        <w:gridCol w:w="1190"/>
        <w:gridCol w:w="1931"/>
        <w:gridCol w:w="1734"/>
      </w:tblGrid>
      <w:tr w:rsidR="003E3A26" w:rsidRPr="00A7425C" w14:paraId="4D1E7E8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304" w:type="dxa"/>
            <w:tcBorders>
              <w:bottom w:val="none" w:sz="0" w:space="0" w:color="auto"/>
            </w:tcBorders>
          </w:tcPr>
          <w:p w14:paraId="250F11E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1422" w:type="dxa"/>
            <w:tcBorders>
              <w:bottom w:val="none" w:sz="0" w:space="0" w:color="auto"/>
            </w:tcBorders>
          </w:tcPr>
          <w:p w14:paraId="4E2D803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304" w:type="dxa"/>
            <w:tcBorders>
              <w:bottom w:val="none" w:sz="0" w:space="0" w:color="auto"/>
            </w:tcBorders>
          </w:tcPr>
          <w:p w14:paraId="429D710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函数</w:t>
            </w:r>
          </w:p>
        </w:tc>
        <w:tc>
          <w:tcPr>
            <w:tcW w:w="2133" w:type="dxa"/>
            <w:tcBorders>
              <w:bottom w:val="none" w:sz="0" w:space="0" w:color="auto"/>
            </w:tcBorders>
          </w:tcPr>
          <w:p w14:paraId="2D064E0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1912" w:type="dxa"/>
            <w:tcBorders>
              <w:bottom w:val="none" w:sz="0" w:space="0" w:color="auto"/>
            </w:tcBorders>
          </w:tcPr>
          <w:p w14:paraId="65ECEBC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664E8C4C" w14:textId="77777777" w:rsidTr="00F66EE2">
        <w:tc>
          <w:tcPr>
            <w:tcW w:w="1304" w:type="dxa"/>
          </w:tcPr>
          <w:p w14:paraId="25E8A1D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422" w:type="dxa"/>
          </w:tcPr>
          <w:p w14:paraId="6896643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email</w:t>
            </w:r>
          </w:p>
        </w:tc>
        <w:tc>
          <w:tcPr>
            <w:tcW w:w="1304" w:type="dxa"/>
          </w:tcPr>
          <w:p w14:paraId="6C8E7B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3125A7B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0C9FB7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接受用户输入的邮箱</w:t>
            </w:r>
          </w:p>
        </w:tc>
      </w:tr>
      <w:tr w:rsidR="003E3A26" w:rsidRPr="00A7425C" w14:paraId="2E41CE7F" w14:textId="77777777" w:rsidTr="00F66EE2">
        <w:tc>
          <w:tcPr>
            <w:tcW w:w="1304" w:type="dxa"/>
          </w:tcPr>
          <w:p w14:paraId="6E693CA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密码输入框</w:t>
            </w:r>
          </w:p>
        </w:tc>
        <w:tc>
          <w:tcPr>
            <w:tcW w:w="1422" w:type="dxa"/>
          </w:tcPr>
          <w:p w14:paraId="564925A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</w:t>
            </w:r>
          </w:p>
        </w:tc>
        <w:tc>
          <w:tcPr>
            <w:tcW w:w="1304" w:type="dxa"/>
          </w:tcPr>
          <w:p w14:paraId="4F36D7C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0600D22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688AC20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接受用户输入的密码</w:t>
            </w:r>
          </w:p>
        </w:tc>
      </w:tr>
      <w:tr w:rsidR="003E3A26" w:rsidRPr="00A7425C" w14:paraId="32B6A517" w14:textId="77777777" w:rsidTr="00F66EE2">
        <w:tc>
          <w:tcPr>
            <w:tcW w:w="1304" w:type="dxa"/>
          </w:tcPr>
          <w:p w14:paraId="2D9BBD1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密码确认框</w:t>
            </w:r>
          </w:p>
        </w:tc>
        <w:tc>
          <w:tcPr>
            <w:tcW w:w="1422" w:type="dxa"/>
          </w:tcPr>
          <w:p w14:paraId="4AB13AB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password2</w:t>
            </w:r>
          </w:p>
        </w:tc>
        <w:tc>
          <w:tcPr>
            <w:tcW w:w="1304" w:type="dxa"/>
          </w:tcPr>
          <w:p w14:paraId="0C25B2B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1D46714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32744CE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验证用户两次输入的密码一致</w:t>
            </w:r>
          </w:p>
        </w:tc>
      </w:tr>
      <w:tr w:rsidR="003E3A26" w:rsidRPr="00A7425C" w14:paraId="1CD2F223" w14:textId="77777777" w:rsidTr="00F66EE2">
        <w:tc>
          <w:tcPr>
            <w:tcW w:w="1304" w:type="dxa"/>
          </w:tcPr>
          <w:p w14:paraId="23E82A2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1422" w:type="dxa"/>
          </w:tcPr>
          <w:p w14:paraId="1CA659B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name</w:t>
            </w:r>
          </w:p>
        </w:tc>
        <w:tc>
          <w:tcPr>
            <w:tcW w:w="1304" w:type="dxa"/>
          </w:tcPr>
          <w:p w14:paraId="34CB72E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7C03EA1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3D37B2C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接受用户输入的真实姓名</w:t>
            </w:r>
          </w:p>
        </w:tc>
      </w:tr>
      <w:tr w:rsidR="003E3A26" w:rsidRPr="00A7425C" w14:paraId="38C5D325" w14:textId="77777777" w:rsidTr="00F66EE2">
        <w:tc>
          <w:tcPr>
            <w:tcW w:w="1304" w:type="dxa"/>
          </w:tcPr>
          <w:p w14:paraId="639FDAC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下拉选择框</w:t>
            </w:r>
          </w:p>
        </w:tc>
        <w:tc>
          <w:tcPr>
            <w:tcW w:w="1422" w:type="dxa"/>
          </w:tcPr>
          <w:p w14:paraId="069877E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sex</w:t>
            </w:r>
          </w:p>
        </w:tc>
        <w:tc>
          <w:tcPr>
            <w:tcW w:w="1304" w:type="dxa"/>
          </w:tcPr>
          <w:p w14:paraId="223DC06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360BDCB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001ECDB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接受用户选择的性别</w:t>
            </w:r>
          </w:p>
        </w:tc>
      </w:tr>
      <w:tr w:rsidR="003E3A26" w:rsidRPr="00A7425C" w14:paraId="796BF740" w14:textId="77777777" w:rsidTr="00F66EE2">
        <w:tc>
          <w:tcPr>
            <w:tcW w:w="1304" w:type="dxa"/>
          </w:tcPr>
          <w:p w14:paraId="1842161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注册按钮</w:t>
            </w:r>
          </w:p>
        </w:tc>
        <w:tc>
          <w:tcPr>
            <w:tcW w:w="1422" w:type="dxa"/>
          </w:tcPr>
          <w:p w14:paraId="3A56954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304" w:type="dxa"/>
          </w:tcPr>
          <w:p w14:paraId="26A9704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register(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133" w:type="dxa"/>
          </w:tcPr>
          <w:p w14:paraId="4D442E9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registerAction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1912" w:type="dxa"/>
          </w:tcPr>
          <w:p w14:paraId="4BBBA9C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提交注册请求，并根据返回信息，进行页面跳转或弹出警告</w:t>
            </w:r>
          </w:p>
        </w:tc>
      </w:tr>
    </w:tbl>
    <w:p w14:paraId="3DF93D8C" w14:textId="77777777" w:rsidR="003E3A26" w:rsidRPr="00A7425C" w:rsidRDefault="003E3A26" w:rsidP="003E3A26"/>
    <w:p w14:paraId="1DBB01E6" w14:textId="77777777" w:rsidR="003E3A26" w:rsidRPr="00A7425C" w:rsidRDefault="003E3A26" w:rsidP="003E3A26">
      <w:pPr>
        <w:tabs>
          <w:tab w:val="num" w:pos="0"/>
        </w:tabs>
      </w:pPr>
    </w:p>
    <w:p w14:paraId="2A448675" w14:textId="77777777" w:rsidR="003E3A26" w:rsidRPr="00D360A2" w:rsidRDefault="003E3A26" w:rsidP="003E3A26">
      <w:pPr>
        <w:keepNext/>
        <w:keepLines/>
        <w:spacing w:before="260" w:after="260" w:line="416" w:lineRule="auto"/>
        <w:outlineLvl w:val="2"/>
        <w:rPr>
          <w:b/>
          <w:bCs/>
          <w:sz w:val="32"/>
          <w:szCs w:val="32"/>
        </w:rPr>
      </w:pPr>
      <w:bookmarkStart w:id="3" w:name="_Toc122213761"/>
      <w:bookmarkStart w:id="4" w:name="_Toc153811862"/>
      <w:r>
        <w:rPr>
          <w:rFonts w:hint="eastAsia"/>
          <w:b/>
          <w:bCs/>
          <w:sz w:val="32"/>
          <w:szCs w:val="32"/>
        </w:rPr>
        <w:t>商城</w:t>
      </w:r>
      <w:r w:rsidRPr="00D360A2">
        <w:rPr>
          <w:rFonts w:hint="eastAsia"/>
          <w:b/>
          <w:bCs/>
          <w:sz w:val="32"/>
          <w:szCs w:val="32"/>
        </w:rPr>
        <w:t>界面预览</w:t>
      </w:r>
      <w:bookmarkEnd w:id="3"/>
      <w:bookmarkEnd w:id="4"/>
    </w:p>
    <w:p w14:paraId="21E70F4C" w14:textId="695F88A7" w:rsidR="003E3A26" w:rsidRDefault="00C818CE" w:rsidP="003E3A26">
      <w:r w:rsidRPr="0050726D">
        <w:rPr>
          <w:noProof/>
        </w:rPr>
        <w:drawing>
          <wp:inline distT="0" distB="0" distL="0" distR="0" wp14:anchorId="4FF013AF" wp14:editId="662660E1">
            <wp:extent cx="5322570" cy="3303270"/>
            <wp:effectExtent l="0" t="0" r="0" b="0"/>
            <wp:docPr id="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9374" w14:textId="77777777" w:rsidR="003E3A26" w:rsidRPr="00A7425C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A7425C">
        <w:rPr>
          <w:rFonts w:ascii="Cambria" w:hAnsi="Cambria"/>
          <w:b/>
          <w:bCs/>
          <w:kern w:val="0"/>
          <w:lang w:eastAsia="en-US"/>
        </w:rPr>
        <w:t>表</w:t>
      </w:r>
      <w:r w:rsidRPr="00A7425C">
        <w:rPr>
          <w:rFonts w:ascii="Cambria" w:hAnsi="Cambria"/>
          <w:b/>
          <w:bCs/>
          <w:kern w:val="0"/>
          <w:lang w:eastAsia="en-US"/>
        </w:rPr>
        <w:t>3</w:t>
      </w:r>
      <w:r w:rsidRPr="00A7425C">
        <w:rPr>
          <w:rFonts w:ascii="Cambria" w:hAnsi="Cambria"/>
          <w:b/>
          <w:bCs/>
          <w:kern w:val="0"/>
          <w:lang w:eastAsia="en-US"/>
        </w:rPr>
        <w:t>：商品</w:t>
      </w:r>
      <w:r w:rsidRPr="00A7425C">
        <w:rPr>
          <w:rFonts w:ascii="Cambria" w:hAnsi="Cambria"/>
          <w:b/>
          <w:bCs/>
          <w:kern w:val="0"/>
          <w:lang w:eastAsia="en-US"/>
        </w:rPr>
        <w:t>UI</w:t>
      </w:r>
      <w:r w:rsidRPr="00A7425C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22"/>
        <w:gridCol w:w="783"/>
        <w:gridCol w:w="1003"/>
        <w:gridCol w:w="2322"/>
        <w:gridCol w:w="2213"/>
      </w:tblGrid>
      <w:tr w:rsidR="003E3A26" w:rsidRPr="00A7425C" w14:paraId="0DF34227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281" w:type="dxa"/>
            <w:tcBorders>
              <w:bottom w:val="none" w:sz="0" w:space="0" w:color="auto"/>
            </w:tcBorders>
          </w:tcPr>
          <w:p w14:paraId="6D1F8F7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界面构件</w:t>
            </w:r>
          </w:p>
        </w:tc>
        <w:tc>
          <w:tcPr>
            <w:tcW w:w="815" w:type="dxa"/>
            <w:tcBorders>
              <w:bottom w:val="none" w:sz="0" w:space="0" w:color="auto"/>
            </w:tcBorders>
          </w:tcPr>
          <w:p w14:paraId="6ED0EA7A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变量</w:t>
            </w:r>
          </w:p>
        </w:tc>
        <w:tc>
          <w:tcPr>
            <w:tcW w:w="1048" w:type="dxa"/>
            <w:tcBorders>
              <w:bottom w:val="none" w:sz="0" w:space="0" w:color="auto"/>
            </w:tcBorders>
          </w:tcPr>
          <w:p w14:paraId="5FC047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函</w:t>
            </w:r>
            <w:r w:rsidRPr="00A7425C">
              <w:rPr>
                <w:rFonts w:ascii="Cambria" w:hAnsi="Cambria"/>
              </w:rPr>
              <w:t xml:space="preserve"> </w:t>
            </w:r>
            <w:r w:rsidRPr="00A7425C">
              <w:rPr>
                <w:rFonts w:ascii="Cambria" w:hAnsi="Cambria"/>
              </w:rPr>
              <w:t>数</w:t>
            </w:r>
          </w:p>
        </w:tc>
        <w:tc>
          <w:tcPr>
            <w:tcW w:w="2445" w:type="dxa"/>
            <w:tcBorders>
              <w:bottom w:val="none" w:sz="0" w:space="0" w:color="auto"/>
            </w:tcBorders>
          </w:tcPr>
          <w:p w14:paraId="6E84CD9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使用</w:t>
            </w:r>
            <w:r w:rsidRPr="00A7425C">
              <w:rPr>
                <w:rFonts w:ascii="Cambria" w:hAnsi="Cambria"/>
              </w:rPr>
              <w:t>API</w:t>
            </w:r>
          </w:p>
        </w:tc>
        <w:tc>
          <w:tcPr>
            <w:tcW w:w="2329" w:type="dxa"/>
            <w:tcBorders>
              <w:bottom w:val="none" w:sz="0" w:space="0" w:color="auto"/>
            </w:tcBorders>
          </w:tcPr>
          <w:p w14:paraId="77D0525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功能描述</w:t>
            </w:r>
          </w:p>
        </w:tc>
      </w:tr>
      <w:tr w:rsidR="003E3A26" w:rsidRPr="00A7425C" w14:paraId="345F67FE" w14:textId="77777777" w:rsidTr="00F66EE2">
        <w:tc>
          <w:tcPr>
            <w:tcW w:w="1281" w:type="dxa"/>
          </w:tcPr>
          <w:p w14:paraId="483D795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文本输入框</w:t>
            </w:r>
          </w:p>
        </w:tc>
        <w:tc>
          <w:tcPr>
            <w:tcW w:w="815" w:type="dxa"/>
          </w:tcPr>
          <w:p w14:paraId="796571D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search</w:t>
            </w:r>
          </w:p>
        </w:tc>
        <w:tc>
          <w:tcPr>
            <w:tcW w:w="1048" w:type="dxa"/>
          </w:tcPr>
          <w:p w14:paraId="43CC765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search(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15E55EA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searchAction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2329" w:type="dxa"/>
          </w:tcPr>
          <w:p w14:paraId="1B6CB4C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接受用户输入的关键字进行搜索</w:t>
            </w:r>
          </w:p>
        </w:tc>
      </w:tr>
      <w:tr w:rsidR="003E3A26" w:rsidRPr="00A7425C" w14:paraId="6E15E0F6" w14:textId="77777777" w:rsidTr="00F66EE2">
        <w:tc>
          <w:tcPr>
            <w:tcW w:w="1281" w:type="dxa"/>
          </w:tcPr>
          <w:p w14:paraId="4B255C3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搜索按钮</w:t>
            </w:r>
          </w:p>
        </w:tc>
        <w:tc>
          <w:tcPr>
            <w:tcW w:w="815" w:type="dxa"/>
          </w:tcPr>
          <w:p w14:paraId="73501EE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-</w:t>
            </w:r>
          </w:p>
        </w:tc>
        <w:tc>
          <w:tcPr>
            <w:tcW w:w="1048" w:type="dxa"/>
          </w:tcPr>
          <w:p w14:paraId="63BF1541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search(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349F506E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</w:t>
            </w:r>
            <w:proofErr w:type="spellStart"/>
            <w:r w:rsidRPr="00A7425C">
              <w:rPr>
                <w:rFonts w:ascii="Cambria" w:hAnsi="Cambria"/>
              </w:rPr>
              <w:t>searchAction</w:t>
            </w:r>
            <w:proofErr w:type="spellEnd"/>
            <w:r w:rsidRPr="00A7425C">
              <w:rPr>
                <w:rFonts w:ascii="Cambria" w:hAnsi="Cambria"/>
              </w:rPr>
              <w:t>’</w:t>
            </w:r>
          </w:p>
        </w:tc>
        <w:tc>
          <w:tcPr>
            <w:tcW w:w="2329" w:type="dxa"/>
          </w:tcPr>
          <w:p w14:paraId="5EDD626D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根据用户输入的关键字，提交搜索请求</w:t>
            </w:r>
          </w:p>
        </w:tc>
      </w:tr>
      <w:tr w:rsidR="003E3A26" w:rsidRPr="00A7425C" w14:paraId="7E4264AE" w14:textId="77777777" w:rsidTr="00F66EE2">
        <w:tc>
          <w:tcPr>
            <w:tcW w:w="1281" w:type="dxa"/>
          </w:tcPr>
          <w:p w14:paraId="586436C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商品项</w:t>
            </w:r>
          </w:p>
        </w:tc>
        <w:tc>
          <w:tcPr>
            <w:tcW w:w="815" w:type="dxa"/>
          </w:tcPr>
          <w:p w14:paraId="1795477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54E40A7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4B71FD0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‘/good/</w:t>
            </w:r>
            <w:proofErr w:type="spellStart"/>
            <w:r w:rsidRPr="00A7425C">
              <w:rPr>
                <w:rFonts w:ascii="Cambria" w:hAnsi="Cambria"/>
              </w:rPr>
              <w:t>details?id</w:t>
            </w:r>
            <w:proofErr w:type="spellEnd"/>
            <w:r w:rsidRPr="00A7425C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A7425C">
              <w:rPr>
                <w:rFonts w:ascii="Cambria" w:hAnsi="Cambria"/>
              </w:rPr>
              <w:t>good.getId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6F03C250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显示商品详细信息</w:t>
            </w:r>
            <w:r w:rsidRPr="00A7425C">
              <w:rPr>
                <w:rFonts w:ascii="Cambria" w:hAnsi="Cambria"/>
              </w:rPr>
              <w:t xml:space="preserve"> </w:t>
            </w:r>
            <w:r w:rsidRPr="00A7425C">
              <w:rPr>
                <w:rFonts w:ascii="Cambria" w:hAnsi="Cambria"/>
              </w:rPr>
              <w:t>，点击后跳转至商品详情页</w:t>
            </w:r>
          </w:p>
        </w:tc>
      </w:tr>
      <w:tr w:rsidR="003E3A26" w:rsidRPr="00A7425C" w14:paraId="3A7BC1BA" w14:textId="77777777" w:rsidTr="00F66EE2">
        <w:tc>
          <w:tcPr>
            <w:tcW w:w="1281" w:type="dxa"/>
          </w:tcPr>
          <w:p w14:paraId="541D5D86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商品图片</w:t>
            </w:r>
          </w:p>
        </w:tc>
        <w:tc>
          <w:tcPr>
            <w:tcW w:w="815" w:type="dxa"/>
          </w:tcPr>
          <w:p w14:paraId="0599B05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740E4767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62D61FCB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good.getImg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4B8EA5CF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显示商品图片</w:t>
            </w:r>
          </w:p>
        </w:tc>
      </w:tr>
      <w:tr w:rsidR="003E3A26" w:rsidRPr="00A7425C" w14:paraId="33A91BB9" w14:textId="77777777" w:rsidTr="00F66EE2">
        <w:tc>
          <w:tcPr>
            <w:tcW w:w="1281" w:type="dxa"/>
          </w:tcPr>
          <w:p w14:paraId="38C3DA0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商品标题</w:t>
            </w:r>
          </w:p>
        </w:tc>
        <w:tc>
          <w:tcPr>
            <w:tcW w:w="815" w:type="dxa"/>
          </w:tcPr>
          <w:p w14:paraId="4C8F459C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2F6E451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345C7D6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good.getTitle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5B42FB2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显示商品的标题</w:t>
            </w:r>
          </w:p>
        </w:tc>
      </w:tr>
      <w:tr w:rsidR="003E3A26" w:rsidRPr="00A7425C" w14:paraId="53D94AC1" w14:textId="77777777" w:rsidTr="00F66EE2">
        <w:tc>
          <w:tcPr>
            <w:tcW w:w="1281" w:type="dxa"/>
          </w:tcPr>
          <w:p w14:paraId="79994FE9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商品价格</w:t>
            </w:r>
          </w:p>
        </w:tc>
        <w:tc>
          <w:tcPr>
            <w:tcW w:w="815" w:type="dxa"/>
          </w:tcPr>
          <w:p w14:paraId="099B9755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good</w:t>
            </w:r>
          </w:p>
        </w:tc>
        <w:tc>
          <w:tcPr>
            <w:tcW w:w="1048" w:type="dxa"/>
          </w:tcPr>
          <w:p w14:paraId="31094AC2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A7425C">
              <w:rPr>
                <w:rFonts w:ascii="Cambria" w:hAnsi="Cambria"/>
              </w:rPr>
              <w:t>load(</w:t>
            </w:r>
            <w:proofErr w:type="gramEnd"/>
            <w:r w:rsidRPr="00A7425C">
              <w:rPr>
                <w:rFonts w:ascii="Cambria" w:hAnsi="Cambria"/>
              </w:rPr>
              <w:t>)</w:t>
            </w:r>
          </w:p>
        </w:tc>
        <w:tc>
          <w:tcPr>
            <w:tcW w:w="2445" w:type="dxa"/>
          </w:tcPr>
          <w:p w14:paraId="4C85B4C4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A7425C">
              <w:rPr>
                <w:rFonts w:ascii="Cambria" w:hAnsi="Cambria"/>
              </w:rPr>
              <w:t>good.getPrice</w:t>
            </w:r>
            <w:proofErr w:type="spellEnd"/>
            <w:proofErr w:type="gramEnd"/>
            <w:r w:rsidRPr="00A7425C">
              <w:rPr>
                <w:rFonts w:ascii="Cambria" w:hAnsi="Cambria"/>
              </w:rPr>
              <w:t>()</w:t>
            </w:r>
          </w:p>
        </w:tc>
        <w:tc>
          <w:tcPr>
            <w:tcW w:w="2329" w:type="dxa"/>
          </w:tcPr>
          <w:p w14:paraId="40749733" w14:textId="77777777" w:rsidR="003E3A26" w:rsidRPr="00A7425C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A7425C">
              <w:rPr>
                <w:rFonts w:ascii="Cambria" w:hAnsi="Cambria"/>
              </w:rPr>
              <w:t>显示商品的价格</w:t>
            </w:r>
          </w:p>
        </w:tc>
      </w:tr>
    </w:tbl>
    <w:p w14:paraId="5215B60A" w14:textId="407938D3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0E55CA60" wp14:editId="1967DC40">
            <wp:extent cx="5274945" cy="3409315"/>
            <wp:effectExtent l="0" t="0" r="0" b="0"/>
            <wp:docPr id="1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57500" w14:textId="77777777" w:rsidR="003E3A26" w:rsidRPr="00312F8E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12F8E">
        <w:rPr>
          <w:rFonts w:ascii="Cambria" w:hAnsi="Cambria"/>
          <w:b/>
          <w:bCs/>
          <w:kern w:val="0"/>
          <w:lang w:eastAsia="en-US"/>
        </w:rPr>
        <w:t>表</w:t>
      </w:r>
      <w:r w:rsidRPr="00312F8E">
        <w:rPr>
          <w:rFonts w:ascii="Cambria" w:hAnsi="Cambria"/>
          <w:b/>
          <w:bCs/>
          <w:kern w:val="0"/>
          <w:lang w:eastAsia="en-US"/>
        </w:rPr>
        <w:t>5</w:t>
      </w:r>
      <w:r w:rsidRPr="00312F8E">
        <w:rPr>
          <w:rFonts w:ascii="Cambria" w:hAnsi="Cambria"/>
          <w:b/>
          <w:bCs/>
          <w:kern w:val="0"/>
          <w:lang w:eastAsia="en-US"/>
        </w:rPr>
        <w:t>：商品详情</w:t>
      </w:r>
      <w:r w:rsidRPr="00312F8E">
        <w:rPr>
          <w:rFonts w:ascii="Cambria" w:hAnsi="Cambria"/>
          <w:b/>
          <w:bCs/>
          <w:kern w:val="0"/>
          <w:lang w:eastAsia="en-US"/>
        </w:rPr>
        <w:t>UI</w:t>
      </w:r>
      <w:r w:rsidRPr="00312F8E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364"/>
        <w:gridCol w:w="964"/>
        <w:gridCol w:w="2053"/>
        <w:gridCol w:w="1435"/>
        <w:gridCol w:w="1727"/>
      </w:tblGrid>
      <w:tr w:rsidR="003E3A26" w:rsidRPr="00312F8E" w14:paraId="720E3DF6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97" w:type="dxa"/>
            <w:tcBorders>
              <w:bottom w:val="none" w:sz="0" w:space="0" w:color="auto"/>
            </w:tcBorders>
          </w:tcPr>
          <w:p w14:paraId="549652E5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界面构件</w:t>
            </w:r>
          </w:p>
        </w:tc>
        <w:tc>
          <w:tcPr>
            <w:tcW w:w="1050" w:type="dxa"/>
            <w:tcBorders>
              <w:bottom w:val="none" w:sz="0" w:space="0" w:color="auto"/>
            </w:tcBorders>
          </w:tcPr>
          <w:p w14:paraId="25F7097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变量</w:t>
            </w:r>
          </w:p>
        </w:tc>
        <w:tc>
          <w:tcPr>
            <w:tcW w:w="2268" w:type="dxa"/>
            <w:tcBorders>
              <w:bottom w:val="none" w:sz="0" w:space="0" w:color="auto"/>
            </w:tcBorders>
          </w:tcPr>
          <w:p w14:paraId="1133C24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函数</w:t>
            </w:r>
          </w:p>
        </w:tc>
        <w:tc>
          <w:tcPr>
            <w:tcW w:w="1577" w:type="dxa"/>
            <w:tcBorders>
              <w:bottom w:val="none" w:sz="0" w:space="0" w:color="auto"/>
            </w:tcBorders>
          </w:tcPr>
          <w:p w14:paraId="09B0C44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使用</w:t>
            </w:r>
            <w:r w:rsidRPr="00312F8E">
              <w:rPr>
                <w:rFonts w:ascii="Cambria" w:hAnsi="Cambria"/>
              </w:rPr>
              <w:t>API</w:t>
            </w:r>
          </w:p>
        </w:tc>
        <w:tc>
          <w:tcPr>
            <w:tcW w:w="1904" w:type="dxa"/>
            <w:tcBorders>
              <w:bottom w:val="none" w:sz="0" w:space="0" w:color="auto"/>
            </w:tcBorders>
          </w:tcPr>
          <w:p w14:paraId="5D67CC1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功能描述</w:t>
            </w:r>
          </w:p>
        </w:tc>
      </w:tr>
      <w:tr w:rsidR="003E3A26" w:rsidRPr="00312F8E" w14:paraId="3F33F8F2" w14:textId="77777777" w:rsidTr="00F66EE2">
        <w:tc>
          <w:tcPr>
            <w:tcW w:w="1497" w:type="dxa"/>
          </w:tcPr>
          <w:p w14:paraId="276C06D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1050" w:type="dxa"/>
          </w:tcPr>
          <w:p w14:paraId="7650604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product</w:t>
            </w:r>
          </w:p>
        </w:tc>
        <w:tc>
          <w:tcPr>
            <w:tcW w:w="2268" w:type="dxa"/>
          </w:tcPr>
          <w:p w14:paraId="048A06F2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577" w:type="dxa"/>
          </w:tcPr>
          <w:p w14:paraId="3E39174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904" w:type="dxa"/>
          </w:tcPr>
          <w:p w14:paraId="2F3FD75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显示商品名称</w:t>
            </w:r>
          </w:p>
        </w:tc>
      </w:tr>
      <w:tr w:rsidR="003E3A26" w:rsidRPr="00312F8E" w14:paraId="7F12E652" w14:textId="77777777" w:rsidTr="00F66EE2">
        <w:tc>
          <w:tcPr>
            <w:tcW w:w="1497" w:type="dxa"/>
          </w:tcPr>
          <w:p w14:paraId="47E2306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1050" w:type="dxa"/>
          </w:tcPr>
          <w:p w14:paraId="4B68E7F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price</w:t>
            </w:r>
          </w:p>
        </w:tc>
        <w:tc>
          <w:tcPr>
            <w:tcW w:w="2268" w:type="dxa"/>
          </w:tcPr>
          <w:p w14:paraId="1297E02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577" w:type="dxa"/>
          </w:tcPr>
          <w:p w14:paraId="677FD1F9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904" w:type="dxa"/>
          </w:tcPr>
          <w:p w14:paraId="2DA71D1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显示商品的价格</w:t>
            </w:r>
          </w:p>
        </w:tc>
      </w:tr>
      <w:tr w:rsidR="003E3A26" w:rsidRPr="00312F8E" w14:paraId="1BCE3C76" w14:textId="77777777" w:rsidTr="00F66EE2">
        <w:tc>
          <w:tcPr>
            <w:tcW w:w="1497" w:type="dxa"/>
          </w:tcPr>
          <w:p w14:paraId="131ACD2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063C2FDA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4E046EE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addToCart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1B1F49F2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‘/add-to-cart’</w:t>
            </w:r>
          </w:p>
        </w:tc>
        <w:tc>
          <w:tcPr>
            <w:tcW w:w="1904" w:type="dxa"/>
          </w:tcPr>
          <w:p w14:paraId="1A647AF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将商品添加至购物车</w:t>
            </w:r>
          </w:p>
        </w:tc>
      </w:tr>
      <w:tr w:rsidR="003E3A26" w:rsidRPr="00312F8E" w14:paraId="2A676812" w14:textId="77777777" w:rsidTr="00F66EE2">
        <w:tc>
          <w:tcPr>
            <w:tcW w:w="1497" w:type="dxa"/>
          </w:tcPr>
          <w:p w14:paraId="51F22F7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5313D5B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3AFA1C5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removeFromCart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281D965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‘/remove-from-cart’</w:t>
            </w:r>
          </w:p>
        </w:tc>
        <w:tc>
          <w:tcPr>
            <w:tcW w:w="1904" w:type="dxa"/>
          </w:tcPr>
          <w:p w14:paraId="121E2B1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将商品从购物车中移除</w:t>
            </w:r>
          </w:p>
        </w:tc>
      </w:tr>
      <w:tr w:rsidR="003E3A26" w:rsidRPr="00312F8E" w14:paraId="44BEF126" w14:textId="77777777" w:rsidTr="00F66EE2">
        <w:tc>
          <w:tcPr>
            <w:tcW w:w="1497" w:type="dxa"/>
          </w:tcPr>
          <w:p w14:paraId="5C10512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7906447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007DA0B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buyNow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6E8C30E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</w:t>
            </w:r>
            <w:proofErr w:type="spellStart"/>
            <w:r w:rsidRPr="00312F8E">
              <w:rPr>
                <w:rFonts w:ascii="Cambria" w:hAnsi="Cambria"/>
              </w:rPr>
              <w:t>buy</w:t>
            </w:r>
            <w:proofErr w:type="spellEnd"/>
            <w:r w:rsidRPr="00312F8E">
              <w:rPr>
                <w:rFonts w:ascii="Cambria" w:hAnsi="Cambria"/>
              </w:rPr>
              <w:t>-now’</w:t>
            </w:r>
          </w:p>
        </w:tc>
        <w:tc>
          <w:tcPr>
            <w:tcW w:w="1904" w:type="dxa"/>
          </w:tcPr>
          <w:p w14:paraId="133DCBC5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跳转至购买页面</w:t>
            </w:r>
          </w:p>
        </w:tc>
      </w:tr>
      <w:tr w:rsidR="003E3A26" w:rsidRPr="00312F8E" w14:paraId="63D6DD34" w14:textId="77777777" w:rsidTr="00F66EE2">
        <w:tc>
          <w:tcPr>
            <w:tcW w:w="1497" w:type="dxa"/>
          </w:tcPr>
          <w:p w14:paraId="6C361B9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1050" w:type="dxa"/>
          </w:tcPr>
          <w:p w14:paraId="72CC5E9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268" w:type="dxa"/>
          </w:tcPr>
          <w:p w14:paraId="2554D93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deleteUserReview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431EB6A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‘/delete-user-review’</w:t>
            </w:r>
          </w:p>
        </w:tc>
        <w:tc>
          <w:tcPr>
            <w:tcW w:w="1904" w:type="dxa"/>
          </w:tcPr>
          <w:p w14:paraId="0C52E98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删除用户的评论</w:t>
            </w:r>
          </w:p>
        </w:tc>
      </w:tr>
      <w:tr w:rsidR="003E3A26" w:rsidRPr="00312F8E" w14:paraId="084A27D9" w14:textId="77777777" w:rsidTr="00F66EE2">
        <w:tc>
          <w:tcPr>
            <w:tcW w:w="1497" w:type="dxa"/>
          </w:tcPr>
          <w:p w14:paraId="44F0EDF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文本输入框</w:t>
            </w:r>
          </w:p>
        </w:tc>
        <w:tc>
          <w:tcPr>
            <w:tcW w:w="1050" w:type="dxa"/>
          </w:tcPr>
          <w:p w14:paraId="69E5903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312F8E">
              <w:rPr>
                <w:rFonts w:ascii="Cambria" w:hAnsi="Cambria"/>
              </w:rPr>
              <w:t>userReview</w:t>
            </w:r>
            <w:proofErr w:type="spellEnd"/>
          </w:p>
        </w:tc>
        <w:tc>
          <w:tcPr>
            <w:tcW w:w="2268" w:type="dxa"/>
          </w:tcPr>
          <w:p w14:paraId="26DA815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proofErr w:type="gramStart"/>
            <w:r w:rsidRPr="00312F8E">
              <w:rPr>
                <w:rFonts w:ascii="Cambria" w:hAnsi="Cambria"/>
              </w:rPr>
              <w:t>leaveReview</w:t>
            </w:r>
            <w:proofErr w:type="spellEnd"/>
            <w:r w:rsidRPr="00312F8E">
              <w:rPr>
                <w:rFonts w:ascii="Cambria" w:hAnsi="Cambria"/>
              </w:rPr>
              <w:t>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1577" w:type="dxa"/>
          </w:tcPr>
          <w:p w14:paraId="27A1E8D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‘/leave-review’</w:t>
            </w:r>
          </w:p>
        </w:tc>
        <w:tc>
          <w:tcPr>
            <w:tcW w:w="1904" w:type="dxa"/>
          </w:tcPr>
          <w:p w14:paraId="096F277A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输入用户的评论</w:t>
            </w:r>
          </w:p>
        </w:tc>
      </w:tr>
    </w:tbl>
    <w:p w14:paraId="1FE76FF9" w14:textId="77777777" w:rsidR="003E3A26" w:rsidRDefault="003E3A26" w:rsidP="003E3A26"/>
    <w:p w14:paraId="0CBF6985" w14:textId="3FB3B79D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22CDAEF" wp14:editId="2EB40820">
            <wp:extent cx="5274945" cy="3329940"/>
            <wp:effectExtent l="0" t="0" r="0" b="0"/>
            <wp:docPr id="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FC06D" w14:textId="77777777" w:rsidR="003E3A26" w:rsidRPr="00D360A2" w:rsidRDefault="003E3A26" w:rsidP="003E3A26"/>
    <w:p w14:paraId="76C5D668" w14:textId="0F977F61" w:rsidR="003E3A26" w:rsidRDefault="00C818CE" w:rsidP="003E3A26">
      <w:pPr>
        <w:keepNext/>
        <w:keepLines/>
        <w:spacing w:before="260" w:after="260" w:line="416" w:lineRule="auto"/>
        <w:outlineLvl w:val="2"/>
      </w:pPr>
      <w:r w:rsidRPr="0050726D">
        <w:rPr>
          <w:noProof/>
        </w:rPr>
        <w:lastRenderedPageBreak/>
        <w:drawing>
          <wp:inline distT="0" distB="0" distL="0" distR="0" wp14:anchorId="2308D424" wp14:editId="2B7DAE61">
            <wp:extent cx="5771515" cy="3329940"/>
            <wp:effectExtent l="0" t="0" r="0" b="0"/>
            <wp:docPr id="1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588E" w14:textId="77777777" w:rsidR="003E3A26" w:rsidRPr="00107C5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107C55">
        <w:rPr>
          <w:rFonts w:ascii="Cambria" w:hAnsi="Cambria"/>
          <w:b/>
          <w:bCs/>
          <w:kern w:val="0"/>
          <w:lang w:eastAsia="en-US"/>
        </w:rPr>
        <w:t>表</w:t>
      </w:r>
      <w:r w:rsidRPr="00107C55">
        <w:rPr>
          <w:rFonts w:ascii="Cambria" w:hAnsi="Cambria"/>
          <w:b/>
          <w:bCs/>
          <w:kern w:val="0"/>
          <w:lang w:eastAsia="en-US"/>
        </w:rPr>
        <w:t>8</w:t>
      </w:r>
      <w:r w:rsidRPr="00107C55">
        <w:rPr>
          <w:rFonts w:ascii="Cambria" w:hAnsi="Cambria"/>
          <w:b/>
          <w:bCs/>
          <w:kern w:val="0"/>
          <w:lang w:eastAsia="en-US"/>
        </w:rPr>
        <w:t>：订单信息</w:t>
      </w:r>
      <w:r w:rsidRPr="00107C55">
        <w:rPr>
          <w:rFonts w:ascii="Cambria" w:hAnsi="Cambria"/>
          <w:b/>
          <w:bCs/>
          <w:kern w:val="0"/>
          <w:lang w:eastAsia="en-US"/>
        </w:rPr>
        <w:t>UI</w:t>
      </w:r>
      <w:r w:rsidRPr="00107C5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2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62"/>
        <w:gridCol w:w="813"/>
        <w:gridCol w:w="787"/>
        <w:gridCol w:w="2816"/>
        <w:gridCol w:w="2309"/>
      </w:tblGrid>
      <w:tr w:rsidR="003E3A26" w:rsidRPr="00107C55" w14:paraId="669CC546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382" w:type="dxa"/>
          </w:tcPr>
          <w:p w14:paraId="2DB5145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界面构件</w:t>
            </w:r>
          </w:p>
        </w:tc>
        <w:tc>
          <w:tcPr>
            <w:tcW w:w="881" w:type="dxa"/>
          </w:tcPr>
          <w:p w14:paraId="16D9C51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变量</w:t>
            </w:r>
          </w:p>
        </w:tc>
        <w:tc>
          <w:tcPr>
            <w:tcW w:w="851" w:type="dxa"/>
          </w:tcPr>
          <w:p w14:paraId="3B69DBE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函数</w:t>
            </w:r>
          </w:p>
        </w:tc>
        <w:tc>
          <w:tcPr>
            <w:tcW w:w="3118" w:type="dxa"/>
          </w:tcPr>
          <w:p w14:paraId="672594F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使用</w:t>
            </w:r>
            <w:r w:rsidRPr="00107C55">
              <w:rPr>
                <w:rFonts w:ascii="Cambria" w:hAnsi="Cambria"/>
              </w:rPr>
              <w:t>API</w:t>
            </w:r>
          </w:p>
        </w:tc>
        <w:tc>
          <w:tcPr>
            <w:tcW w:w="2552" w:type="dxa"/>
          </w:tcPr>
          <w:p w14:paraId="27CFB69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功能描述</w:t>
            </w:r>
          </w:p>
        </w:tc>
      </w:tr>
      <w:tr w:rsidR="003E3A26" w:rsidRPr="00107C55" w14:paraId="2AE32D9B" w14:textId="77777777" w:rsidTr="00F66EE2">
        <w:tc>
          <w:tcPr>
            <w:tcW w:w="1382" w:type="dxa"/>
          </w:tcPr>
          <w:p w14:paraId="2749096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图片显示框</w:t>
            </w:r>
          </w:p>
        </w:tc>
        <w:tc>
          <w:tcPr>
            <w:tcW w:w="881" w:type="dxa"/>
          </w:tcPr>
          <w:p w14:paraId="37F9F79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0B9BAFB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6EB12691" w14:textId="3D8716C4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显示订单中商品的图片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order.getTitle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1D218B2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显示订单中商品的名称</w:t>
            </w:r>
          </w:p>
        </w:tc>
      </w:tr>
      <w:tr w:rsidR="003E3A26" w:rsidRPr="00107C55" w14:paraId="5758DAB6" w14:textId="77777777" w:rsidTr="00F66EE2">
        <w:trPr>
          <w:trHeight w:val="2860"/>
        </w:trPr>
        <w:tc>
          <w:tcPr>
            <w:tcW w:w="1382" w:type="dxa"/>
          </w:tcPr>
          <w:p w14:paraId="68596B1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文本显示框</w:t>
            </w:r>
          </w:p>
        </w:tc>
        <w:tc>
          <w:tcPr>
            <w:tcW w:w="881" w:type="dxa"/>
          </w:tcPr>
          <w:p w14:paraId="496F7FF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558D22A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227797DF" w14:textId="11DA9753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getPrice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(┤)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w:rPr>
                  <w:rFonts w:ascii="Cambria Math" w:hAnsi="Cambria Math"/>
                </w:rPr>
                <m:t>显示订单中商品的价格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||</m:t>
              </m:r>
              <m:r>
                <w:rPr>
                  <w:rFonts w:ascii="Cambria Math" w:hAnsi="Cambria Math"/>
                </w:rPr>
                <m:t>链接按钮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getGoodId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(┤)|</m:t>
              </m:r>
              <m:r>
                <w:rPr>
                  <w:rFonts w:ascii="Cambria Math" w:hAnsi="Cambria Math"/>
                </w:rPr>
                <m:t>查看商品的详细信息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||</m:t>
              </m:r>
              <m:r>
                <w:rPr>
                  <w:rFonts w:ascii="Cambria Math" w:hAnsi="Cambria Math"/>
                </w:rPr>
                <m:t>文本显示框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kern w:val="0"/>
                  <w:lang w:eastAsia="en-US"/>
                </w:rPr>
                <m:t>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{order.getTakeName()}’</w:t>
            </w:r>
          </w:p>
        </w:tc>
        <w:tc>
          <w:tcPr>
            <w:tcW w:w="2552" w:type="dxa"/>
          </w:tcPr>
          <w:p w14:paraId="6109FDC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显示收件人的姓名</w:t>
            </w:r>
          </w:p>
        </w:tc>
      </w:tr>
      <w:tr w:rsidR="003E3A26" w:rsidRPr="00107C55" w14:paraId="5DBF9839" w14:textId="77777777" w:rsidTr="00F66EE2">
        <w:tc>
          <w:tcPr>
            <w:tcW w:w="1382" w:type="dxa"/>
          </w:tcPr>
          <w:p w14:paraId="06CB4CC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lastRenderedPageBreak/>
              <w:t>文本显示框</w:t>
            </w:r>
          </w:p>
        </w:tc>
        <w:tc>
          <w:tcPr>
            <w:tcW w:w="881" w:type="dxa"/>
          </w:tcPr>
          <w:p w14:paraId="404D9E9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7CCA3CC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758A9F64" w14:textId="11A1796B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getTakePhone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显示收件人的电话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order.getTakeAddress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6211BE5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显示收件人的地址</w:t>
            </w:r>
          </w:p>
        </w:tc>
      </w:tr>
      <w:tr w:rsidR="003E3A26" w:rsidRPr="00107C55" w14:paraId="3599CCF3" w14:textId="77777777" w:rsidTr="00F66EE2">
        <w:tc>
          <w:tcPr>
            <w:tcW w:w="1382" w:type="dxa"/>
          </w:tcPr>
          <w:p w14:paraId="1A3F98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文本显示框</w:t>
            </w:r>
          </w:p>
        </w:tc>
        <w:tc>
          <w:tcPr>
            <w:tcW w:w="881" w:type="dxa"/>
          </w:tcPr>
          <w:p w14:paraId="14C19FE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order</w:t>
            </w:r>
          </w:p>
        </w:tc>
        <w:tc>
          <w:tcPr>
            <w:tcW w:w="851" w:type="dxa"/>
          </w:tcPr>
          <w:p w14:paraId="63203F0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671ECEC6" w14:textId="5E154022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order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getExpressName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显示发货的快递服务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order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107C55">
              <w:rPr>
                <w:rFonts w:ascii="Cambria" w:hAnsi="Cambria"/>
              </w:rPr>
              <w:t>{</w:t>
            </w:r>
            <w:proofErr w:type="gramStart"/>
            <w:r w:rsidRPr="00107C55">
              <w:rPr>
                <w:rFonts w:ascii="Cambria" w:hAnsi="Cambria"/>
              </w:rPr>
              <w:t>order.getExpressNumber</w:t>
            </w:r>
            <w:proofErr w:type="gramEnd"/>
            <w:r w:rsidRPr="00107C55">
              <w:rPr>
                <w:rFonts w:ascii="Cambria" w:hAnsi="Cambria"/>
              </w:rPr>
              <w:t>()}’</w:t>
            </w:r>
          </w:p>
        </w:tc>
        <w:tc>
          <w:tcPr>
            <w:tcW w:w="2552" w:type="dxa"/>
          </w:tcPr>
          <w:p w14:paraId="23EF7CF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显示快递单号</w:t>
            </w:r>
          </w:p>
        </w:tc>
      </w:tr>
      <w:tr w:rsidR="003E3A26" w:rsidRPr="00107C55" w14:paraId="7D84BC7F" w14:textId="77777777" w:rsidTr="00F66EE2">
        <w:tc>
          <w:tcPr>
            <w:tcW w:w="1382" w:type="dxa"/>
          </w:tcPr>
          <w:p w14:paraId="6858491C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1DF9B8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101F2E0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17345DF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pay?orderId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4F0492E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确认订单，货到付款</w:t>
            </w:r>
          </w:p>
        </w:tc>
      </w:tr>
      <w:tr w:rsidR="003E3A26" w:rsidRPr="00107C55" w14:paraId="15CC5BE6" w14:textId="77777777" w:rsidTr="00F66EE2">
        <w:tc>
          <w:tcPr>
            <w:tcW w:w="1382" w:type="dxa"/>
          </w:tcPr>
          <w:p w14:paraId="68405BC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080CF2A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73C4B31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5C17B12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552" w:type="dxa"/>
          </w:tcPr>
          <w:p w14:paraId="13F414B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确认发货</w:t>
            </w:r>
          </w:p>
        </w:tc>
      </w:tr>
      <w:tr w:rsidR="003E3A26" w:rsidRPr="00107C55" w14:paraId="23679A46" w14:textId="77777777" w:rsidTr="00F66EE2">
        <w:tc>
          <w:tcPr>
            <w:tcW w:w="1382" w:type="dxa"/>
          </w:tcPr>
          <w:p w14:paraId="5BEE33BC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5C43A17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2995465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5EB84CB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receipt?orderId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5F643C3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确认收货</w:t>
            </w:r>
          </w:p>
        </w:tc>
      </w:tr>
      <w:tr w:rsidR="003E3A26" w:rsidRPr="00107C55" w14:paraId="24739FDC" w14:textId="77777777" w:rsidTr="00F66EE2">
        <w:tc>
          <w:tcPr>
            <w:tcW w:w="1382" w:type="dxa"/>
          </w:tcPr>
          <w:p w14:paraId="5896260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881" w:type="dxa"/>
          </w:tcPr>
          <w:p w14:paraId="133EAA8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851" w:type="dxa"/>
          </w:tcPr>
          <w:p w14:paraId="66209C7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3118" w:type="dxa"/>
          </w:tcPr>
          <w:p w14:paraId="0C1E52A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‘/order/</w:t>
            </w:r>
            <w:proofErr w:type="spellStart"/>
            <w:r w:rsidRPr="00107C55">
              <w:rPr>
                <w:rFonts w:ascii="Cambria" w:hAnsi="Cambria"/>
              </w:rPr>
              <w:t>cancel?orderId</w:t>
            </w:r>
            <w:proofErr w:type="spellEnd"/>
            <w:r w:rsidRPr="00107C55">
              <w:rPr>
                <w:rFonts w:ascii="Cambria" w:hAnsi="Cambria"/>
              </w:rPr>
              <w:t>=’+</w:t>
            </w:r>
            <w:proofErr w:type="spellStart"/>
            <w:proofErr w:type="gramStart"/>
            <w:r w:rsidRPr="00107C55">
              <w:rPr>
                <w:rFonts w:ascii="Cambria" w:hAnsi="Cambria"/>
              </w:rPr>
              <w:t>order.getId</w:t>
            </w:r>
            <w:proofErr w:type="spellEnd"/>
            <w:proofErr w:type="gramEnd"/>
            <w:r w:rsidRPr="00107C55">
              <w:rPr>
                <w:rFonts w:ascii="Cambria" w:hAnsi="Cambria"/>
              </w:rPr>
              <w:t>()</w:t>
            </w:r>
          </w:p>
        </w:tc>
        <w:tc>
          <w:tcPr>
            <w:tcW w:w="2552" w:type="dxa"/>
          </w:tcPr>
          <w:p w14:paraId="02557B9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取消订单</w:t>
            </w:r>
          </w:p>
        </w:tc>
      </w:tr>
    </w:tbl>
    <w:p w14:paraId="02C87765" w14:textId="77777777" w:rsidR="003E3A26" w:rsidRDefault="003E3A26" w:rsidP="003E3A26"/>
    <w:p w14:paraId="5F991835" w14:textId="6CC16750" w:rsidR="003E3A26" w:rsidRDefault="00C818CE" w:rsidP="003E3A26">
      <w:pPr>
        <w:ind w:firstLine="480"/>
      </w:pPr>
      <w:r w:rsidRPr="0050726D">
        <w:rPr>
          <w:noProof/>
        </w:rPr>
        <w:drawing>
          <wp:inline distT="0" distB="0" distL="0" distR="0" wp14:anchorId="7FA43993" wp14:editId="4B1CE618">
            <wp:extent cx="5274945" cy="2531745"/>
            <wp:effectExtent l="0" t="0" r="0" b="0"/>
            <wp:docPr id="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2A424" w14:textId="77777777" w:rsidR="003E3A26" w:rsidRPr="00312F8E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312F8E">
        <w:rPr>
          <w:rFonts w:ascii="Cambria" w:hAnsi="Cambria"/>
          <w:b/>
          <w:bCs/>
          <w:kern w:val="0"/>
        </w:rPr>
        <w:t>表</w:t>
      </w:r>
      <w:r w:rsidRPr="00312F8E">
        <w:rPr>
          <w:rFonts w:ascii="Cambria" w:hAnsi="Cambria"/>
          <w:b/>
          <w:bCs/>
          <w:kern w:val="0"/>
        </w:rPr>
        <w:t>7</w:t>
      </w:r>
      <w:r w:rsidRPr="00312F8E">
        <w:rPr>
          <w:rFonts w:ascii="Cambria" w:hAnsi="Cambria"/>
          <w:b/>
          <w:bCs/>
          <w:kern w:val="0"/>
        </w:rPr>
        <w:t>：售卖商品</w:t>
      </w:r>
      <w:r w:rsidRPr="00312F8E">
        <w:rPr>
          <w:rFonts w:ascii="Cambria" w:hAnsi="Cambria"/>
          <w:b/>
          <w:bCs/>
          <w:kern w:val="0"/>
        </w:rPr>
        <w:t>UI</w:t>
      </w:r>
      <w:r w:rsidRPr="00312F8E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450"/>
        <w:gridCol w:w="881"/>
        <w:gridCol w:w="1035"/>
        <w:gridCol w:w="2560"/>
        <w:gridCol w:w="1617"/>
      </w:tblGrid>
      <w:tr w:rsidR="003E3A26" w:rsidRPr="00312F8E" w14:paraId="48AE95FB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595" w:type="dxa"/>
            <w:tcBorders>
              <w:bottom w:val="none" w:sz="0" w:space="0" w:color="auto"/>
            </w:tcBorders>
          </w:tcPr>
          <w:p w14:paraId="0A9FBF5D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lastRenderedPageBreak/>
              <w:t>界面构件</w:t>
            </w:r>
          </w:p>
        </w:tc>
        <w:tc>
          <w:tcPr>
            <w:tcW w:w="957" w:type="dxa"/>
            <w:tcBorders>
              <w:bottom w:val="none" w:sz="0" w:space="0" w:color="auto"/>
            </w:tcBorders>
          </w:tcPr>
          <w:p w14:paraId="2D7D14C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变量</w:t>
            </w:r>
          </w:p>
        </w:tc>
        <w:tc>
          <w:tcPr>
            <w:tcW w:w="1129" w:type="dxa"/>
            <w:tcBorders>
              <w:bottom w:val="none" w:sz="0" w:space="0" w:color="auto"/>
            </w:tcBorders>
          </w:tcPr>
          <w:p w14:paraId="3293B0E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函数</w:t>
            </w:r>
          </w:p>
        </w:tc>
        <w:tc>
          <w:tcPr>
            <w:tcW w:w="2835" w:type="dxa"/>
            <w:tcBorders>
              <w:bottom w:val="none" w:sz="0" w:space="0" w:color="auto"/>
            </w:tcBorders>
          </w:tcPr>
          <w:p w14:paraId="66F72D4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使用</w:t>
            </w:r>
            <w:r w:rsidRPr="00312F8E">
              <w:rPr>
                <w:rFonts w:ascii="Cambria" w:hAnsi="Cambria"/>
              </w:rPr>
              <w:t>API</w:t>
            </w:r>
          </w:p>
        </w:tc>
        <w:tc>
          <w:tcPr>
            <w:tcW w:w="1780" w:type="dxa"/>
            <w:tcBorders>
              <w:bottom w:val="none" w:sz="0" w:space="0" w:color="auto"/>
            </w:tcBorders>
          </w:tcPr>
          <w:p w14:paraId="33907A3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功能描述</w:t>
            </w:r>
          </w:p>
        </w:tc>
      </w:tr>
      <w:tr w:rsidR="003E3A26" w:rsidRPr="00312F8E" w14:paraId="06DA38B7" w14:textId="77777777" w:rsidTr="00F66EE2">
        <w:tc>
          <w:tcPr>
            <w:tcW w:w="1595" w:type="dxa"/>
          </w:tcPr>
          <w:p w14:paraId="6CBCA8E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图片显示框</w:t>
            </w:r>
          </w:p>
        </w:tc>
        <w:tc>
          <w:tcPr>
            <w:tcW w:w="957" w:type="dxa"/>
          </w:tcPr>
          <w:p w14:paraId="1CA7B2C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good</w:t>
            </w:r>
          </w:p>
        </w:tc>
        <w:tc>
          <w:tcPr>
            <w:tcW w:w="1129" w:type="dxa"/>
          </w:tcPr>
          <w:p w14:paraId="6881690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312F8E">
              <w:rPr>
                <w:rFonts w:ascii="Cambria" w:hAnsi="Cambria"/>
              </w:rPr>
              <w:t>update(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2835" w:type="dxa"/>
          </w:tcPr>
          <w:p w14:paraId="47A84136" w14:textId="0A0DF938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312F8E">
              <w:rPr>
                <w:rFonts w:ascii="Cambria" w:hAnsi="Cambria"/>
              </w:rPr>
              <w:t>{</w:t>
            </w:r>
            <w:proofErr w:type="gramStart"/>
            <w:r w:rsidRPr="00312F8E">
              <w:rPr>
                <w:rFonts w:ascii="Cambria" w:hAnsi="Cambria"/>
              </w:rPr>
              <w:t>good.getTitle</w:t>
            </w:r>
            <w:proofErr w:type="gramEnd"/>
            <w:r w:rsidRPr="00312F8E">
              <w:rPr>
                <w:rFonts w:ascii="Cambria" w:hAnsi="Cambria"/>
              </w:rPr>
              <w:t>()}’</w:t>
            </w:r>
          </w:p>
        </w:tc>
        <w:tc>
          <w:tcPr>
            <w:tcW w:w="1780" w:type="dxa"/>
          </w:tcPr>
          <w:p w14:paraId="1CDA898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显示商品的标题</w:t>
            </w:r>
          </w:p>
        </w:tc>
      </w:tr>
      <w:tr w:rsidR="003E3A26" w:rsidRPr="00312F8E" w14:paraId="4DE2038F" w14:textId="77777777" w:rsidTr="00F66EE2">
        <w:tc>
          <w:tcPr>
            <w:tcW w:w="1595" w:type="dxa"/>
          </w:tcPr>
          <w:p w14:paraId="7CBE7AF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文本显示框</w:t>
            </w:r>
          </w:p>
        </w:tc>
        <w:tc>
          <w:tcPr>
            <w:tcW w:w="957" w:type="dxa"/>
          </w:tcPr>
          <w:p w14:paraId="327FBE8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good</w:t>
            </w:r>
          </w:p>
        </w:tc>
        <w:tc>
          <w:tcPr>
            <w:tcW w:w="1129" w:type="dxa"/>
          </w:tcPr>
          <w:p w14:paraId="69BC290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727E433C" w14:textId="4B81E9B5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getPrice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显示商品的价格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链接按钮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(┤)|</m:t>
              </m:r>
              <m:r>
                <w:rPr>
                  <w:rFonts w:ascii="Cambria Math" w:hAnsi="Cambria Math"/>
                </w:rPr>
                <m:t>查看商品的详细信息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图片上传框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file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update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(┤)|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上传商品的图片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文本输入框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title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输入商品的标题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||</m:t>
              </m:r>
              <m:r>
                <w:rPr>
                  <w:rFonts w:ascii="Cambria Math" w:hAnsi="Cambria Math"/>
                </w:rPr>
                <m:t>下拉选择框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category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|-|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312F8E">
              <w:rPr>
                <w:rFonts w:ascii="Cambria" w:hAnsi="Cambria"/>
              </w:rPr>
              <w:t>{category.getName()}’, ‘${category.getId()}’</w:t>
            </w:r>
          </w:p>
        </w:tc>
        <w:tc>
          <w:tcPr>
            <w:tcW w:w="1780" w:type="dxa"/>
          </w:tcPr>
          <w:p w14:paraId="70E64B4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选择商品的类别</w:t>
            </w:r>
          </w:p>
        </w:tc>
      </w:tr>
      <w:tr w:rsidR="003E3A26" w:rsidRPr="00312F8E" w14:paraId="56955976" w14:textId="77777777" w:rsidTr="00F66EE2">
        <w:tc>
          <w:tcPr>
            <w:tcW w:w="1595" w:type="dxa"/>
          </w:tcPr>
          <w:p w14:paraId="72AF640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文本区域输入框</w:t>
            </w:r>
          </w:p>
        </w:tc>
        <w:tc>
          <w:tcPr>
            <w:tcW w:w="957" w:type="dxa"/>
          </w:tcPr>
          <w:p w14:paraId="4D9D740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describe</w:t>
            </w:r>
          </w:p>
        </w:tc>
        <w:tc>
          <w:tcPr>
            <w:tcW w:w="1129" w:type="dxa"/>
          </w:tcPr>
          <w:p w14:paraId="2C780FD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1503D3B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4EDEDB71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输入商品的描述</w:t>
            </w:r>
          </w:p>
        </w:tc>
      </w:tr>
      <w:tr w:rsidR="003E3A26" w:rsidRPr="00312F8E" w14:paraId="69F9A0C1" w14:textId="77777777" w:rsidTr="00F66EE2">
        <w:tc>
          <w:tcPr>
            <w:tcW w:w="1595" w:type="dxa"/>
          </w:tcPr>
          <w:p w14:paraId="3A95F4C9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文本输入框</w:t>
            </w:r>
          </w:p>
        </w:tc>
        <w:tc>
          <w:tcPr>
            <w:tcW w:w="957" w:type="dxa"/>
          </w:tcPr>
          <w:p w14:paraId="25DC9298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price</w:t>
            </w:r>
          </w:p>
        </w:tc>
        <w:tc>
          <w:tcPr>
            <w:tcW w:w="1129" w:type="dxa"/>
          </w:tcPr>
          <w:p w14:paraId="19F0A750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404F7696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4385401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输入商品的价格</w:t>
            </w:r>
          </w:p>
        </w:tc>
      </w:tr>
      <w:tr w:rsidR="003E3A26" w:rsidRPr="00312F8E" w14:paraId="3929D33B" w14:textId="77777777" w:rsidTr="00F66EE2">
        <w:trPr>
          <w:trHeight w:val="548"/>
        </w:trPr>
        <w:tc>
          <w:tcPr>
            <w:tcW w:w="1595" w:type="dxa"/>
          </w:tcPr>
          <w:p w14:paraId="2898EE7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按钮</w:t>
            </w:r>
          </w:p>
        </w:tc>
        <w:tc>
          <w:tcPr>
            <w:tcW w:w="957" w:type="dxa"/>
          </w:tcPr>
          <w:p w14:paraId="0E02449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129" w:type="dxa"/>
          </w:tcPr>
          <w:p w14:paraId="080D64F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gramStart"/>
            <w:r w:rsidRPr="00312F8E">
              <w:rPr>
                <w:rFonts w:ascii="Cambria" w:hAnsi="Cambria"/>
              </w:rPr>
              <w:t>upload(</w:t>
            </w:r>
            <w:proofErr w:type="gramEnd"/>
            <w:r w:rsidRPr="00312F8E">
              <w:rPr>
                <w:rFonts w:ascii="Cambria" w:hAnsi="Cambria"/>
              </w:rPr>
              <w:t>)</w:t>
            </w:r>
          </w:p>
        </w:tc>
        <w:tc>
          <w:tcPr>
            <w:tcW w:w="2835" w:type="dxa"/>
          </w:tcPr>
          <w:p w14:paraId="04E8107C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780" w:type="dxa"/>
          </w:tcPr>
          <w:p w14:paraId="55CD1EF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上</w:t>
            </w:r>
            <w:proofErr w:type="gramStart"/>
            <w:r w:rsidRPr="00312F8E">
              <w:rPr>
                <w:rFonts w:ascii="Cambria" w:hAnsi="Cambria"/>
              </w:rPr>
              <w:t>传商品</w:t>
            </w:r>
            <w:proofErr w:type="gramEnd"/>
            <w:r w:rsidRPr="00312F8E">
              <w:rPr>
                <w:rFonts w:ascii="Cambria" w:hAnsi="Cambria"/>
              </w:rPr>
              <w:t>的图片</w:t>
            </w:r>
          </w:p>
        </w:tc>
      </w:tr>
      <w:tr w:rsidR="003E3A26" w:rsidRPr="00312F8E" w14:paraId="1E98A1DD" w14:textId="77777777" w:rsidTr="00F66EE2">
        <w:tc>
          <w:tcPr>
            <w:tcW w:w="1595" w:type="dxa"/>
          </w:tcPr>
          <w:p w14:paraId="14994EAF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提交按钮</w:t>
            </w:r>
          </w:p>
        </w:tc>
        <w:tc>
          <w:tcPr>
            <w:tcW w:w="957" w:type="dxa"/>
          </w:tcPr>
          <w:p w14:paraId="586C57A7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1129" w:type="dxa"/>
          </w:tcPr>
          <w:p w14:paraId="4F6B97D4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-</w:t>
            </w:r>
          </w:p>
        </w:tc>
        <w:tc>
          <w:tcPr>
            <w:tcW w:w="2835" w:type="dxa"/>
          </w:tcPr>
          <w:p w14:paraId="6DAC8B03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‘/sale/publish’</w:t>
            </w:r>
          </w:p>
        </w:tc>
        <w:tc>
          <w:tcPr>
            <w:tcW w:w="1780" w:type="dxa"/>
          </w:tcPr>
          <w:p w14:paraId="0F5DDA9E" w14:textId="77777777" w:rsidR="003E3A26" w:rsidRPr="00312F8E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12F8E">
              <w:rPr>
                <w:rFonts w:ascii="Cambria" w:hAnsi="Cambria"/>
              </w:rPr>
              <w:t>发布商品信息</w:t>
            </w:r>
          </w:p>
        </w:tc>
      </w:tr>
    </w:tbl>
    <w:p w14:paraId="6086532E" w14:textId="2139161F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D9319C9" wp14:editId="56DE1784">
            <wp:extent cx="5322570" cy="3303270"/>
            <wp:effectExtent l="0" t="0" r="0" b="0"/>
            <wp:docPr id="1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F8E2" w14:textId="77777777" w:rsidR="003E3A26" w:rsidRPr="002D654D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2D654D">
        <w:rPr>
          <w:rFonts w:ascii="Cambria" w:hAnsi="Cambria"/>
          <w:b/>
          <w:bCs/>
          <w:kern w:val="0"/>
        </w:rPr>
        <w:t>表</w:t>
      </w:r>
      <w:r w:rsidRPr="002D654D">
        <w:rPr>
          <w:rFonts w:ascii="Cambria" w:hAnsi="Cambria"/>
          <w:b/>
          <w:bCs/>
          <w:kern w:val="0"/>
        </w:rPr>
        <w:t>9</w:t>
      </w:r>
      <w:r w:rsidRPr="002D654D">
        <w:rPr>
          <w:rFonts w:ascii="Cambria" w:hAnsi="Cambria"/>
          <w:b/>
          <w:bCs/>
          <w:kern w:val="0"/>
        </w:rPr>
        <w:t>：公共布局页面</w:t>
      </w:r>
      <w:r w:rsidRPr="002D654D">
        <w:rPr>
          <w:rFonts w:ascii="Cambria" w:hAnsi="Cambria"/>
          <w:b/>
          <w:bCs/>
          <w:kern w:val="0"/>
        </w:rPr>
        <w:t>UI</w:t>
      </w:r>
      <w:r w:rsidRPr="002D654D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5"/>
        <w:gridCol w:w="2473"/>
        <w:gridCol w:w="2660"/>
      </w:tblGrid>
      <w:tr w:rsidR="003E3A26" w:rsidRPr="002D654D" w14:paraId="16A57F2A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425C287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界面构件</w:t>
            </w:r>
          </w:p>
        </w:tc>
        <w:tc>
          <w:tcPr>
            <w:tcW w:w="0" w:type="auto"/>
          </w:tcPr>
          <w:p w14:paraId="77A4995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使用</w:t>
            </w:r>
            <w:r w:rsidRPr="002D654D">
              <w:rPr>
                <w:rFonts w:ascii="Cambria" w:hAnsi="Cambria"/>
              </w:rPr>
              <w:t>API</w:t>
            </w:r>
          </w:p>
        </w:tc>
        <w:tc>
          <w:tcPr>
            <w:tcW w:w="0" w:type="auto"/>
          </w:tcPr>
          <w:p w14:paraId="009CB3A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功能描述</w:t>
            </w:r>
          </w:p>
        </w:tc>
      </w:tr>
      <w:tr w:rsidR="003E3A26" w:rsidRPr="002D654D" w14:paraId="5E3B4ED4" w14:textId="77777777" w:rsidTr="00F66EE2">
        <w:tc>
          <w:tcPr>
            <w:tcW w:w="0" w:type="auto"/>
          </w:tcPr>
          <w:p w14:paraId="660C3224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图像</w:t>
            </w:r>
          </w:p>
        </w:tc>
        <w:tc>
          <w:tcPr>
            <w:tcW w:w="0" w:type="auto"/>
          </w:tcPr>
          <w:p w14:paraId="7CEC8A2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‘/upload/</w:t>
            </w:r>
            <w:proofErr w:type="spellStart"/>
            <w:r w:rsidRPr="002D654D">
              <w:rPr>
                <w:rFonts w:ascii="Cambria" w:hAnsi="Cambria"/>
              </w:rPr>
              <w:t>img</w:t>
            </w:r>
            <w:proofErr w:type="spellEnd"/>
            <w:r w:rsidRPr="002D654D">
              <w:rPr>
                <w:rFonts w:ascii="Cambria" w:hAnsi="Cambria"/>
              </w:rPr>
              <w:t>/logo.png’</w:t>
            </w:r>
          </w:p>
        </w:tc>
        <w:tc>
          <w:tcPr>
            <w:tcW w:w="0" w:type="auto"/>
          </w:tcPr>
          <w:p w14:paraId="197CA7BA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显示网站的</w:t>
            </w:r>
            <w:r w:rsidRPr="002D654D">
              <w:rPr>
                <w:rFonts w:ascii="Cambria" w:hAnsi="Cambria"/>
              </w:rPr>
              <w:t>Logo</w:t>
            </w:r>
          </w:p>
        </w:tc>
      </w:tr>
      <w:tr w:rsidR="003E3A26" w:rsidRPr="002D654D" w14:paraId="18E53D27" w14:textId="77777777" w:rsidTr="00F66EE2">
        <w:tc>
          <w:tcPr>
            <w:tcW w:w="0" w:type="auto"/>
          </w:tcPr>
          <w:p w14:paraId="244C0710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13B7C7CF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‘/good/’</w:t>
            </w:r>
          </w:p>
        </w:tc>
        <w:tc>
          <w:tcPr>
            <w:tcW w:w="0" w:type="auto"/>
          </w:tcPr>
          <w:p w14:paraId="0C78FF42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跳转到商品页面</w:t>
            </w:r>
          </w:p>
        </w:tc>
      </w:tr>
      <w:tr w:rsidR="003E3A26" w:rsidRPr="002D654D" w14:paraId="051BFCB1" w14:textId="77777777" w:rsidTr="00F66EE2">
        <w:tc>
          <w:tcPr>
            <w:tcW w:w="0" w:type="auto"/>
          </w:tcPr>
          <w:p w14:paraId="2D67C128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0069FA0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‘/sale/’</w:t>
            </w:r>
          </w:p>
        </w:tc>
        <w:tc>
          <w:tcPr>
            <w:tcW w:w="0" w:type="auto"/>
          </w:tcPr>
          <w:p w14:paraId="7CA94729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跳转到我的页面</w:t>
            </w:r>
          </w:p>
        </w:tc>
      </w:tr>
      <w:tr w:rsidR="003E3A26" w:rsidRPr="002D654D" w14:paraId="47732F4F" w14:textId="77777777" w:rsidTr="00F66EE2">
        <w:tc>
          <w:tcPr>
            <w:tcW w:w="0" w:type="auto"/>
          </w:tcPr>
          <w:p w14:paraId="1DB9B97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790DCA2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‘/car/’</w:t>
            </w:r>
          </w:p>
        </w:tc>
        <w:tc>
          <w:tcPr>
            <w:tcW w:w="0" w:type="auto"/>
          </w:tcPr>
          <w:p w14:paraId="2111EB0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跳转到购物车页面</w:t>
            </w:r>
          </w:p>
        </w:tc>
      </w:tr>
      <w:tr w:rsidR="003E3A26" w:rsidRPr="002D654D" w14:paraId="514BDFB6" w14:textId="77777777" w:rsidTr="00F66EE2">
        <w:tc>
          <w:tcPr>
            <w:tcW w:w="0" w:type="auto"/>
          </w:tcPr>
          <w:p w14:paraId="28EABE85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链接</w:t>
            </w:r>
          </w:p>
        </w:tc>
        <w:tc>
          <w:tcPr>
            <w:tcW w:w="0" w:type="auto"/>
          </w:tcPr>
          <w:p w14:paraId="509BBF78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‘/order/’</w:t>
            </w:r>
          </w:p>
        </w:tc>
        <w:tc>
          <w:tcPr>
            <w:tcW w:w="0" w:type="auto"/>
          </w:tcPr>
          <w:p w14:paraId="020D3F8E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跳转到订单页面</w:t>
            </w:r>
          </w:p>
        </w:tc>
      </w:tr>
      <w:tr w:rsidR="003E3A26" w:rsidRPr="002D654D" w14:paraId="1FE08850" w14:textId="77777777" w:rsidTr="00F66EE2">
        <w:tc>
          <w:tcPr>
            <w:tcW w:w="0" w:type="auto"/>
          </w:tcPr>
          <w:p w14:paraId="66D21AA4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代码块</w:t>
            </w:r>
          </w:p>
        </w:tc>
        <w:tc>
          <w:tcPr>
            <w:tcW w:w="0" w:type="auto"/>
          </w:tcPr>
          <w:p w14:paraId="2554E809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‘</w:t>
            </w:r>
            <w:proofErr w:type="spellStart"/>
            <w:proofErr w:type="gramStart"/>
            <w:r w:rsidRPr="002D654D">
              <w:rPr>
                <w:rFonts w:ascii="Cambria" w:hAnsi="Cambria"/>
              </w:rPr>
              <w:t>location.pathname</w:t>
            </w:r>
            <w:proofErr w:type="spellEnd"/>
            <w:proofErr w:type="gramEnd"/>
            <w:r w:rsidRPr="002D654D">
              <w:rPr>
                <w:rFonts w:ascii="Cambria" w:hAnsi="Cambria"/>
              </w:rPr>
              <w:t>’</w:t>
            </w:r>
          </w:p>
        </w:tc>
        <w:tc>
          <w:tcPr>
            <w:tcW w:w="0" w:type="auto"/>
          </w:tcPr>
          <w:p w14:paraId="45566EAC" w14:textId="77777777" w:rsidR="003E3A26" w:rsidRPr="002D654D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2D654D">
              <w:rPr>
                <w:rFonts w:ascii="Cambria" w:hAnsi="Cambria"/>
              </w:rPr>
              <w:t>确定当前活动的导航链接</w:t>
            </w:r>
          </w:p>
        </w:tc>
      </w:tr>
    </w:tbl>
    <w:p w14:paraId="03DA3803" w14:textId="77777777" w:rsidR="003E3A26" w:rsidRDefault="003E3A26" w:rsidP="003E3A26"/>
    <w:p w14:paraId="65A3817C" w14:textId="7264F2C7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4736C6C4" wp14:editId="2E0E371C">
            <wp:extent cx="5274945" cy="2907030"/>
            <wp:effectExtent l="0" t="0" r="0" b="0"/>
            <wp:docPr id="160" name="图片 1935108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351084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B6D4E" w14:textId="77777777" w:rsidR="003E3A26" w:rsidRPr="00910CC8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910CC8">
        <w:rPr>
          <w:rFonts w:ascii="Cambria" w:hAnsi="Cambria"/>
          <w:b/>
          <w:bCs/>
          <w:kern w:val="0"/>
          <w:lang w:eastAsia="en-US"/>
        </w:rPr>
        <w:t>表</w:t>
      </w:r>
      <w:r w:rsidRPr="00910CC8">
        <w:rPr>
          <w:rFonts w:ascii="Cambria" w:hAnsi="Cambria"/>
          <w:b/>
          <w:bCs/>
          <w:kern w:val="0"/>
          <w:lang w:eastAsia="en-US"/>
        </w:rPr>
        <w:t>10</w:t>
      </w:r>
      <w:r w:rsidRPr="00910CC8">
        <w:rPr>
          <w:rFonts w:ascii="Cambria" w:hAnsi="Cambria"/>
          <w:b/>
          <w:bCs/>
          <w:kern w:val="0"/>
          <w:lang w:eastAsia="en-US"/>
        </w:rPr>
        <w:t>：购物车</w:t>
      </w:r>
      <w:r w:rsidRPr="00910CC8">
        <w:rPr>
          <w:rFonts w:ascii="Cambria" w:hAnsi="Cambria"/>
          <w:b/>
          <w:bCs/>
          <w:kern w:val="0"/>
          <w:lang w:eastAsia="en-US"/>
        </w:rPr>
        <w:t>UI</w:t>
      </w:r>
      <w:r w:rsidRPr="00910CC8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53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290"/>
        <w:gridCol w:w="1235"/>
        <w:gridCol w:w="845"/>
        <w:gridCol w:w="2633"/>
        <w:gridCol w:w="2113"/>
      </w:tblGrid>
      <w:tr w:rsidR="003E3A26" w:rsidRPr="00910CC8" w14:paraId="154BA64E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13" w:type="dxa"/>
            <w:tcBorders>
              <w:bottom w:val="none" w:sz="0" w:space="0" w:color="auto"/>
            </w:tcBorders>
          </w:tcPr>
          <w:p w14:paraId="678D1B75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界面构件</w:t>
            </w:r>
          </w:p>
        </w:tc>
        <w:tc>
          <w:tcPr>
            <w:tcW w:w="1352" w:type="dxa"/>
            <w:tcBorders>
              <w:bottom w:val="none" w:sz="0" w:space="0" w:color="auto"/>
            </w:tcBorders>
          </w:tcPr>
          <w:p w14:paraId="2B63345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变量</w:t>
            </w:r>
          </w:p>
        </w:tc>
        <w:tc>
          <w:tcPr>
            <w:tcW w:w="916" w:type="dxa"/>
            <w:tcBorders>
              <w:bottom w:val="none" w:sz="0" w:space="0" w:color="auto"/>
            </w:tcBorders>
          </w:tcPr>
          <w:p w14:paraId="17DBC978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函数</w:t>
            </w:r>
          </w:p>
        </w:tc>
        <w:tc>
          <w:tcPr>
            <w:tcW w:w="2913" w:type="dxa"/>
            <w:tcBorders>
              <w:bottom w:val="none" w:sz="0" w:space="0" w:color="auto"/>
            </w:tcBorders>
          </w:tcPr>
          <w:p w14:paraId="65CCCE98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使用</w:t>
            </w:r>
            <w:r w:rsidRPr="00910CC8">
              <w:rPr>
                <w:rFonts w:ascii="Cambria" w:hAnsi="Cambria"/>
              </w:rPr>
              <w:t>API</w:t>
            </w:r>
          </w:p>
        </w:tc>
        <w:tc>
          <w:tcPr>
            <w:tcW w:w="2332" w:type="dxa"/>
            <w:tcBorders>
              <w:bottom w:val="none" w:sz="0" w:space="0" w:color="auto"/>
            </w:tcBorders>
          </w:tcPr>
          <w:p w14:paraId="7D1E7A6D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功能描述</w:t>
            </w:r>
          </w:p>
        </w:tc>
      </w:tr>
      <w:tr w:rsidR="003E3A26" w:rsidRPr="00910CC8" w14:paraId="5B1E84D8" w14:textId="77777777" w:rsidTr="00F66EE2">
        <w:tc>
          <w:tcPr>
            <w:tcW w:w="1413" w:type="dxa"/>
          </w:tcPr>
          <w:p w14:paraId="1237B7CF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图片显示框</w:t>
            </w:r>
          </w:p>
        </w:tc>
        <w:tc>
          <w:tcPr>
            <w:tcW w:w="1352" w:type="dxa"/>
          </w:tcPr>
          <w:p w14:paraId="7E933FE3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good</w:t>
            </w:r>
          </w:p>
        </w:tc>
        <w:tc>
          <w:tcPr>
            <w:tcW w:w="916" w:type="dxa"/>
          </w:tcPr>
          <w:p w14:paraId="7206D070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913" w:type="dxa"/>
          </w:tcPr>
          <w:p w14:paraId="0A7744F6" w14:textId="46469E2E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‘</w:t>
            </w:r>
            <m:oMath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getImg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显示购物车中商品的图片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链接按钮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'/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details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?</m:t>
              </m:r>
              <m:r>
                <w:rPr>
                  <w:rFonts w:ascii="Cambria Math" w:hAnsi="Cambria Math"/>
                </w:rPr>
                <m:t>id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='+</m:t>
              </m:r>
              <m:r>
                <w:rPr>
                  <w:rFonts w:ascii="Cambria Math" w:hAnsi="Cambria Math"/>
                </w:rPr>
                <m:t>good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r>
                <w:rPr>
                  <w:rFonts w:ascii="Cambria Math" w:hAnsi="Cambria Math"/>
                </w:rPr>
                <m:t>getId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/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查看商品的详细信息</m:t>
                  </m:r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文本显示框</m:t>
                  </m:r>
                </m:e>
              </m:d>
              <m:r>
                <w:rPr>
                  <w:rFonts w:ascii="Cambria Math" w:hAnsi="Cambria Math"/>
                </w:rPr>
                <m:t>good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oMath>
            <w:r w:rsidRPr="00910CC8">
              <w:rPr>
                <w:rFonts w:ascii="Cambria" w:hAnsi="Cambria"/>
              </w:rPr>
              <w:t>{</w:t>
            </w:r>
            <w:proofErr w:type="gramStart"/>
            <w:r w:rsidRPr="00910CC8">
              <w:rPr>
                <w:rFonts w:ascii="Cambria" w:hAnsi="Cambria"/>
              </w:rPr>
              <w:t>good.getTitle</w:t>
            </w:r>
            <w:proofErr w:type="gramEnd"/>
            <w:r w:rsidRPr="00910CC8">
              <w:rPr>
                <w:rFonts w:ascii="Cambria" w:hAnsi="Cambria"/>
              </w:rPr>
              <w:t>()}’</w:t>
            </w:r>
          </w:p>
        </w:tc>
        <w:tc>
          <w:tcPr>
            <w:tcW w:w="2332" w:type="dxa"/>
          </w:tcPr>
          <w:p w14:paraId="1C9D56FA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显示商品的名称</w:t>
            </w:r>
          </w:p>
        </w:tc>
      </w:tr>
      <w:tr w:rsidR="003E3A26" w:rsidRPr="00910CC8" w14:paraId="33E6F297" w14:textId="77777777" w:rsidTr="00F66EE2">
        <w:tc>
          <w:tcPr>
            <w:tcW w:w="1413" w:type="dxa"/>
          </w:tcPr>
          <w:p w14:paraId="3CDB2C02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文本显示框</w:t>
            </w:r>
          </w:p>
        </w:tc>
        <w:tc>
          <w:tcPr>
            <w:tcW w:w="1352" w:type="dxa"/>
          </w:tcPr>
          <w:p w14:paraId="3F3424E4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good</w:t>
            </w:r>
          </w:p>
        </w:tc>
        <w:tc>
          <w:tcPr>
            <w:tcW w:w="916" w:type="dxa"/>
          </w:tcPr>
          <w:p w14:paraId="4E78025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913" w:type="dxa"/>
          </w:tcPr>
          <w:p w14:paraId="6CFE9054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‘${</w:t>
            </w:r>
            <w:proofErr w:type="spellStart"/>
            <w:proofErr w:type="gramStart"/>
            <w:r w:rsidRPr="00910CC8">
              <w:rPr>
                <w:rFonts w:ascii="Cambria" w:hAnsi="Cambria"/>
              </w:rPr>
              <w:t>good.getPrice</w:t>
            </w:r>
            <w:proofErr w:type="spellEnd"/>
            <w:proofErr w:type="gramEnd"/>
            <w:r w:rsidRPr="00910CC8">
              <w:rPr>
                <w:rFonts w:ascii="Cambria" w:hAnsi="Cambria"/>
              </w:rPr>
              <w:t>()}’</w:t>
            </w:r>
          </w:p>
        </w:tc>
        <w:tc>
          <w:tcPr>
            <w:tcW w:w="2332" w:type="dxa"/>
          </w:tcPr>
          <w:p w14:paraId="7CF3E6B7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显示商品的价格</w:t>
            </w:r>
          </w:p>
        </w:tc>
      </w:tr>
      <w:tr w:rsidR="003E3A26" w:rsidRPr="00910CC8" w14:paraId="759FE58F" w14:textId="77777777" w:rsidTr="00F66EE2">
        <w:tc>
          <w:tcPr>
            <w:tcW w:w="1413" w:type="dxa"/>
          </w:tcPr>
          <w:p w14:paraId="3DF56B4A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代码块</w:t>
            </w:r>
          </w:p>
        </w:tc>
        <w:tc>
          <w:tcPr>
            <w:tcW w:w="1352" w:type="dxa"/>
          </w:tcPr>
          <w:p w14:paraId="0B21C6F5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916" w:type="dxa"/>
          </w:tcPr>
          <w:p w14:paraId="29DA6D03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row()/</w:t>
            </w:r>
            <w:proofErr w:type="gramStart"/>
            <w:r w:rsidRPr="00910CC8">
              <w:rPr>
                <w:rFonts w:ascii="Cambria" w:hAnsi="Cambria"/>
              </w:rPr>
              <w:t>num(</w:t>
            </w:r>
            <w:proofErr w:type="gramEnd"/>
            <w:r w:rsidRPr="00910CC8">
              <w:rPr>
                <w:rFonts w:ascii="Cambria" w:hAnsi="Cambria"/>
              </w:rPr>
              <w:t>)</w:t>
            </w:r>
          </w:p>
        </w:tc>
        <w:tc>
          <w:tcPr>
            <w:tcW w:w="2913" w:type="dxa"/>
          </w:tcPr>
          <w:p w14:paraId="3B94D4EC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-</w:t>
            </w:r>
          </w:p>
        </w:tc>
        <w:tc>
          <w:tcPr>
            <w:tcW w:w="2332" w:type="dxa"/>
          </w:tcPr>
          <w:p w14:paraId="57B92A7D" w14:textId="77777777" w:rsidR="003E3A26" w:rsidRPr="00910CC8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910CC8">
              <w:rPr>
                <w:rFonts w:ascii="Cambria" w:hAnsi="Cambria"/>
              </w:rPr>
              <w:t>根据购物车中商品数量动态调整显示格式</w:t>
            </w:r>
          </w:p>
        </w:tc>
      </w:tr>
    </w:tbl>
    <w:p w14:paraId="12368B39" w14:textId="77777777" w:rsidR="003E3A26" w:rsidRPr="00910CC8" w:rsidRDefault="003E3A26" w:rsidP="003E3A26"/>
    <w:p w14:paraId="5187CF51" w14:textId="222E2676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6A8301EA" wp14:editId="2798385A">
            <wp:extent cx="4978987" cy="2204085"/>
            <wp:effectExtent l="0" t="0" r="0" b="5715"/>
            <wp:docPr id="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10" cy="220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2673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C6F25">
        <w:rPr>
          <w:rFonts w:ascii="Cambria" w:hAnsi="Cambria"/>
          <w:b/>
          <w:bCs/>
          <w:kern w:val="0"/>
          <w:lang w:eastAsia="en-US"/>
        </w:rPr>
        <w:t>表</w:t>
      </w:r>
      <w:r w:rsidRPr="003C6F25">
        <w:rPr>
          <w:rFonts w:ascii="Cambria" w:hAnsi="Cambria"/>
          <w:b/>
          <w:bCs/>
          <w:kern w:val="0"/>
          <w:lang w:eastAsia="en-US"/>
        </w:rPr>
        <w:t>11</w:t>
      </w:r>
      <w:r w:rsidRPr="003C6F25">
        <w:rPr>
          <w:rFonts w:ascii="Cambria" w:hAnsi="Cambria"/>
          <w:b/>
          <w:bCs/>
          <w:kern w:val="0"/>
          <w:lang w:eastAsia="en-US"/>
        </w:rPr>
        <w:t>：分类管理</w:t>
      </w:r>
      <w:r w:rsidRPr="003C6F25">
        <w:rPr>
          <w:rFonts w:ascii="Cambria" w:hAnsi="Cambria"/>
          <w:b/>
          <w:bCs/>
          <w:kern w:val="0"/>
          <w:lang w:eastAsia="en-US"/>
        </w:rPr>
        <w:t>UI</w:t>
      </w:r>
      <w:r w:rsidRPr="003C6F2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5"/>
        <w:gridCol w:w="1105"/>
        <w:gridCol w:w="2023"/>
        <w:gridCol w:w="2438"/>
      </w:tblGrid>
      <w:tr w:rsidR="003E3A26" w:rsidRPr="003C6F25" w14:paraId="02D35738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FB4E35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0" w:type="auto"/>
          </w:tcPr>
          <w:p w14:paraId="3981769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0" w:type="auto"/>
          </w:tcPr>
          <w:p w14:paraId="36AF425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0" w:type="auto"/>
          </w:tcPr>
          <w:p w14:paraId="7C91DCD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29E72DEB" w14:textId="77777777" w:rsidTr="00F66EE2">
        <w:tc>
          <w:tcPr>
            <w:tcW w:w="0" w:type="auto"/>
          </w:tcPr>
          <w:p w14:paraId="00C5AAB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0" w:type="auto"/>
          </w:tcPr>
          <w:p w14:paraId="3A3381E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650C68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name</w:t>
            </w:r>
          </w:p>
        </w:tc>
        <w:tc>
          <w:tcPr>
            <w:tcW w:w="0" w:type="auto"/>
          </w:tcPr>
          <w:p w14:paraId="281432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输入分类名称进行查询</w:t>
            </w:r>
          </w:p>
        </w:tc>
      </w:tr>
      <w:tr w:rsidR="003E3A26" w:rsidRPr="003C6F25" w14:paraId="1F3FBACC" w14:textId="77777777" w:rsidTr="00F66EE2">
        <w:tc>
          <w:tcPr>
            <w:tcW w:w="0" w:type="auto"/>
          </w:tcPr>
          <w:p w14:paraId="24D96BA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40308D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0" w:type="auto"/>
          </w:tcPr>
          <w:p w14:paraId="4376AB3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3A92728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2B796E14" w14:textId="77777777" w:rsidTr="00F66EE2">
        <w:tc>
          <w:tcPr>
            <w:tcW w:w="0" w:type="auto"/>
          </w:tcPr>
          <w:p w14:paraId="6AEDE83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3F28A7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0" w:type="auto"/>
          </w:tcPr>
          <w:p w14:paraId="4AB6636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520F2E8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7D15647F" w14:textId="77777777" w:rsidTr="00F66EE2">
        <w:tc>
          <w:tcPr>
            <w:tcW w:w="0" w:type="auto"/>
          </w:tcPr>
          <w:p w14:paraId="6C80B81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0" w:type="auto"/>
          </w:tcPr>
          <w:p w14:paraId="2123983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6D921BB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‘/category/query’</w:t>
            </w:r>
          </w:p>
        </w:tc>
        <w:tc>
          <w:tcPr>
            <w:tcW w:w="0" w:type="auto"/>
          </w:tcPr>
          <w:p w14:paraId="193E10C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显示分类查询结果</w:t>
            </w:r>
          </w:p>
        </w:tc>
      </w:tr>
      <w:tr w:rsidR="003E3A26" w:rsidRPr="003C6F25" w14:paraId="43431A0D" w14:textId="77777777" w:rsidTr="00F66EE2">
        <w:tc>
          <w:tcPr>
            <w:tcW w:w="0" w:type="auto"/>
          </w:tcPr>
          <w:p w14:paraId="38BD58A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0" w:type="auto"/>
          </w:tcPr>
          <w:p w14:paraId="52FF6DC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2C22C34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name</w:t>
            </w:r>
          </w:p>
        </w:tc>
        <w:tc>
          <w:tcPr>
            <w:tcW w:w="0" w:type="auto"/>
          </w:tcPr>
          <w:p w14:paraId="4CAA7B2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输入分类名称进行更新</w:t>
            </w:r>
          </w:p>
        </w:tc>
      </w:tr>
      <w:tr w:rsidR="003E3A26" w:rsidRPr="003C6F25" w14:paraId="3F34A2A0" w14:textId="77777777" w:rsidTr="00F66EE2">
        <w:tc>
          <w:tcPr>
            <w:tcW w:w="0" w:type="auto"/>
          </w:tcPr>
          <w:p w14:paraId="004B35E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605E7AF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0" w:type="auto"/>
          </w:tcPr>
          <w:p w14:paraId="23A1009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‘/category/update’</w:t>
            </w:r>
          </w:p>
        </w:tc>
        <w:tc>
          <w:tcPr>
            <w:tcW w:w="0" w:type="auto"/>
          </w:tcPr>
          <w:p w14:paraId="72A1AB4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42C9AEDE" w14:textId="77777777" w:rsidTr="00F66EE2">
        <w:tc>
          <w:tcPr>
            <w:tcW w:w="0" w:type="auto"/>
          </w:tcPr>
          <w:p w14:paraId="614FBA4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0" w:type="auto"/>
          </w:tcPr>
          <w:p w14:paraId="4AA9193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0" w:type="auto"/>
          </w:tcPr>
          <w:p w14:paraId="543854E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0" w:type="auto"/>
          </w:tcPr>
          <w:p w14:paraId="101CFAA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4E464354" w14:textId="77777777" w:rsidR="003E3A26" w:rsidRDefault="003E3A26" w:rsidP="003E3A26"/>
    <w:p w14:paraId="7891CEB2" w14:textId="02D9C059" w:rsidR="003E3A26" w:rsidRDefault="00C818CE" w:rsidP="003E3A26">
      <w:r w:rsidRPr="0050726D">
        <w:rPr>
          <w:noProof/>
        </w:rPr>
        <w:drawing>
          <wp:inline distT="0" distB="0" distL="0" distR="0" wp14:anchorId="06D1D4B0" wp14:editId="2C8FE6DB">
            <wp:extent cx="4947274" cy="2479040"/>
            <wp:effectExtent l="0" t="0" r="6350" b="0"/>
            <wp:docPr id="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31" cy="247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3730F" w14:textId="77777777" w:rsidR="003E3A26" w:rsidRPr="00E475D9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E475D9">
        <w:rPr>
          <w:rFonts w:ascii="Cambria" w:hAnsi="Cambria"/>
          <w:b/>
          <w:bCs/>
          <w:kern w:val="0"/>
          <w:lang w:eastAsia="en-US"/>
        </w:rPr>
        <w:t>表</w:t>
      </w:r>
      <w:r w:rsidRPr="00E475D9">
        <w:rPr>
          <w:rFonts w:ascii="Cambria" w:hAnsi="Cambria"/>
          <w:b/>
          <w:bCs/>
          <w:kern w:val="0"/>
          <w:lang w:eastAsia="en-US"/>
        </w:rPr>
        <w:t>12</w:t>
      </w:r>
      <w:r w:rsidRPr="00E475D9">
        <w:rPr>
          <w:rFonts w:ascii="Cambria" w:hAnsi="Cambria"/>
          <w:b/>
          <w:bCs/>
          <w:kern w:val="0"/>
          <w:lang w:eastAsia="en-US"/>
        </w:rPr>
        <w:t>：商品管理</w:t>
      </w:r>
      <w:r w:rsidRPr="00E475D9">
        <w:rPr>
          <w:rFonts w:ascii="Cambria" w:hAnsi="Cambria"/>
          <w:b/>
          <w:bCs/>
          <w:kern w:val="0"/>
          <w:lang w:eastAsia="en-US"/>
        </w:rPr>
        <w:t>UI</w:t>
      </w:r>
      <w:r w:rsidRPr="00E475D9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56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328"/>
        <w:gridCol w:w="1199"/>
        <w:gridCol w:w="2112"/>
        <w:gridCol w:w="2243"/>
      </w:tblGrid>
      <w:tr w:rsidR="003E3A26" w:rsidRPr="00E475D9" w14:paraId="1844DF24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55" w:type="dxa"/>
          </w:tcPr>
          <w:p w14:paraId="5B51CB9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lastRenderedPageBreak/>
              <w:t>界面构件</w:t>
            </w:r>
          </w:p>
        </w:tc>
        <w:tc>
          <w:tcPr>
            <w:tcW w:w="1310" w:type="dxa"/>
          </w:tcPr>
          <w:p w14:paraId="6BFCEC3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函数</w:t>
            </w:r>
          </w:p>
        </w:tc>
        <w:tc>
          <w:tcPr>
            <w:tcW w:w="2329" w:type="dxa"/>
          </w:tcPr>
          <w:p w14:paraId="61001F2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使用</w:t>
            </w:r>
            <w:r w:rsidRPr="00E475D9">
              <w:rPr>
                <w:rFonts w:ascii="Cambria" w:hAnsi="Cambria"/>
              </w:rPr>
              <w:t>API</w:t>
            </w:r>
          </w:p>
        </w:tc>
        <w:tc>
          <w:tcPr>
            <w:tcW w:w="2475" w:type="dxa"/>
          </w:tcPr>
          <w:p w14:paraId="5CB7F52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功能描述</w:t>
            </w:r>
          </w:p>
        </w:tc>
      </w:tr>
      <w:tr w:rsidR="003E3A26" w:rsidRPr="00E475D9" w14:paraId="0911F5A0" w14:textId="77777777" w:rsidTr="00F66EE2">
        <w:tc>
          <w:tcPr>
            <w:tcW w:w="1455" w:type="dxa"/>
          </w:tcPr>
          <w:p w14:paraId="2531393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C6D350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498D21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title</w:t>
            </w:r>
          </w:p>
        </w:tc>
        <w:tc>
          <w:tcPr>
            <w:tcW w:w="2475" w:type="dxa"/>
          </w:tcPr>
          <w:p w14:paraId="65BFC5B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输入商品名称进行查询</w:t>
            </w:r>
          </w:p>
        </w:tc>
      </w:tr>
      <w:tr w:rsidR="003E3A26" w:rsidRPr="00E475D9" w14:paraId="6A24256D" w14:textId="77777777" w:rsidTr="00F66EE2">
        <w:tc>
          <w:tcPr>
            <w:tcW w:w="1455" w:type="dxa"/>
          </w:tcPr>
          <w:p w14:paraId="1108A84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142DA67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65896F9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userId</w:t>
            </w:r>
            <w:proofErr w:type="spellEnd"/>
          </w:p>
        </w:tc>
        <w:tc>
          <w:tcPr>
            <w:tcW w:w="2475" w:type="dxa"/>
          </w:tcPr>
          <w:p w14:paraId="7FA4A39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输入用户</w:t>
            </w:r>
            <w:r w:rsidRPr="00E475D9">
              <w:rPr>
                <w:rFonts w:ascii="Cambria" w:hAnsi="Cambria"/>
              </w:rPr>
              <w:t>ID</w:t>
            </w:r>
            <w:r w:rsidRPr="00E475D9">
              <w:rPr>
                <w:rFonts w:ascii="Cambria" w:hAnsi="Cambria"/>
              </w:rPr>
              <w:t>进行查询</w:t>
            </w:r>
          </w:p>
        </w:tc>
      </w:tr>
      <w:tr w:rsidR="003E3A26" w:rsidRPr="00E475D9" w14:paraId="27A9A52E" w14:textId="77777777" w:rsidTr="00F66EE2">
        <w:tc>
          <w:tcPr>
            <w:tcW w:w="1455" w:type="dxa"/>
          </w:tcPr>
          <w:p w14:paraId="07BCBD8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EBF082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1A9B26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categoryId</w:t>
            </w:r>
            <w:proofErr w:type="spellEnd"/>
          </w:p>
        </w:tc>
        <w:tc>
          <w:tcPr>
            <w:tcW w:w="2475" w:type="dxa"/>
          </w:tcPr>
          <w:p w14:paraId="562D6C89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输入分类</w:t>
            </w:r>
            <w:r w:rsidRPr="00E475D9">
              <w:rPr>
                <w:rFonts w:ascii="Cambria" w:hAnsi="Cambria"/>
              </w:rPr>
              <w:t>ID</w:t>
            </w:r>
            <w:r w:rsidRPr="00E475D9">
              <w:rPr>
                <w:rFonts w:ascii="Cambria" w:hAnsi="Cambria"/>
              </w:rPr>
              <w:t>进行查询</w:t>
            </w:r>
          </w:p>
        </w:tc>
      </w:tr>
      <w:tr w:rsidR="003E3A26" w:rsidRPr="00E475D9" w14:paraId="7181D3F9" w14:textId="77777777" w:rsidTr="00F66EE2">
        <w:tc>
          <w:tcPr>
            <w:tcW w:w="1455" w:type="dxa"/>
          </w:tcPr>
          <w:p w14:paraId="32328E4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58893F5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提交查询</w:t>
            </w:r>
          </w:p>
        </w:tc>
        <w:tc>
          <w:tcPr>
            <w:tcW w:w="2329" w:type="dxa"/>
          </w:tcPr>
          <w:p w14:paraId="244ED42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7F2CB75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提交查询请求</w:t>
            </w:r>
          </w:p>
        </w:tc>
      </w:tr>
      <w:tr w:rsidR="003E3A26" w:rsidRPr="00E475D9" w14:paraId="3B9F4903" w14:textId="77777777" w:rsidTr="00F66EE2">
        <w:tc>
          <w:tcPr>
            <w:tcW w:w="1455" w:type="dxa"/>
          </w:tcPr>
          <w:p w14:paraId="1CADFC2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59AF586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</w:t>
            </w:r>
          </w:p>
        </w:tc>
        <w:tc>
          <w:tcPr>
            <w:tcW w:w="2329" w:type="dxa"/>
          </w:tcPr>
          <w:p w14:paraId="36DE76E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0F834FF6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重置查询输入</w:t>
            </w:r>
          </w:p>
        </w:tc>
      </w:tr>
      <w:tr w:rsidR="003E3A26" w:rsidRPr="00E475D9" w14:paraId="7E006C84" w14:textId="77777777" w:rsidTr="00F66EE2">
        <w:tc>
          <w:tcPr>
            <w:tcW w:w="1455" w:type="dxa"/>
          </w:tcPr>
          <w:p w14:paraId="68C0DE3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数据表</w:t>
            </w:r>
          </w:p>
        </w:tc>
        <w:tc>
          <w:tcPr>
            <w:tcW w:w="1310" w:type="dxa"/>
          </w:tcPr>
          <w:p w14:paraId="4A19D3E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5BE3ECC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‘/good/query’</w:t>
            </w:r>
          </w:p>
        </w:tc>
        <w:tc>
          <w:tcPr>
            <w:tcW w:w="2475" w:type="dxa"/>
          </w:tcPr>
          <w:p w14:paraId="5200A68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显示商品查询结果</w:t>
            </w:r>
          </w:p>
        </w:tc>
      </w:tr>
      <w:tr w:rsidR="003E3A26" w:rsidRPr="00E475D9" w14:paraId="34522E27" w14:textId="77777777" w:rsidTr="00F66EE2">
        <w:tc>
          <w:tcPr>
            <w:tcW w:w="1455" w:type="dxa"/>
          </w:tcPr>
          <w:p w14:paraId="714FF2F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232A01F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1D9A5F2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title</w:t>
            </w:r>
          </w:p>
        </w:tc>
        <w:tc>
          <w:tcPr>
            <w:tcW w:w="2475" w:type="dxa"/>
          </w:tcPr>
          <w:p w14:paraId="4640859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输入商品名称进行更新</w:t>
            </w:r>
          </w:p>
        </w:tc>
      </w:tr>
      <w:tr w:rsidR="003E3A26" w:rsidRPr="00E475D9" w14:paraId="208BABEF" w14:textId="77777777" w:rsidTr="00F66EE2">
        <w:tc>
          <w:tcPr>
            <w:tcW w:w="1455" w:type="dxa"/>
          </w:tcPr>
          <w:p w14:paraId="4FC1536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46A969F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6C52F08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userId</w:t>
            </w:r>
            <w:proofErr w:type="spellEnd"/>
          </w:p>
        </w:tc>
        <w:tc>
          <w:tcPr>
            <w:tcW w:w="2475" w:type="dxa"/>
          </w:tcPr>
          <w:p w14:paraId="44E1ABE1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输入用户</w:t>
            </w:r>
            <w:r w:rsidRPr="00E475D9">
              <w:rPr>
                <w:rFonts w:ascii="Cambria" w:hAnsi="Cambria"/>
              </w:rPr>
              <w:t>ID</w:t>
            </w:r>
            <w:r w:rsidRPr="00E475D9">
              <w:rPr>
                <w:rFonts w:ascii="Cambria" w:hAnsi="Cambria"/>
              </w:rPr>
              <w:t>进行更新</w:t>
            </w:r>
          </w:p>
        </w:tc>
      </w:tr>
      <w:tr w:rsidR="003E3A26" w:rsidRPr="00E475D9" w14:paraId="2434A990" w14:textId="77777777" w:rsidTr="00F66EE2">
        <w:tc>
          <w:tcPr>
            <w:tcW w:w="1455" w:type="dxa"/>
          </w:tcPr>
          <w:p w14:paraId="294FB775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723DCFD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485BE1EB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proofErr w:type="spellStart"/>
            <w:r w:rsidRPr="00E475D9">
              <w:rPr>
                <w:rFonts w:ascii="Cambria" w:hAnsi="Cambria"/>
              </w:rPr>
              <w:t>categoryId</w:t>
            </w:r>
            <w:proofErr w:type="spellEnd"/>
          </w:p>
        </w:tc>
        <w:tc>
          <w:tcPr>
            <w:tcW w:w="2475" w:type="dxa"/>
          </w:tcPr>
          <w:p w14:paraId="07F6DACD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输入分类</w:t>
            </w:r>
            <w:r w:rsidRPr="00E475D9">
              <w:rPr>
                <w:rFonts w:ascii="Cambria" w:hAnsi="Cambria"/>
              </w:rPr>
              <w:t>ID</w:t>
            </w:r>
            <w:r w:rsidRPr="00E475D9">
              <w:rPr>
                <w:rFonts w:ascii="Cambria" w:hAnsi="Cambria"/>
              </w:rPr>
              <w:t>进行更新</w:t>
            </w:r>
          </w:p>
        </w:tc>
      </w:tr>
      <w:tr w:rsidR="003E3A26" w:rsidRPr="00E475D9" w14:paraId="6A280556" w14:textId="77777777" w:rsidTr="00F66EE2">
        <w:tc>
          <w:tcPr>
            <w:tcW w:w="1455" w:type="dxa"/>
          </w:tcPr>
          <w:p w14:paraId="1359D0E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77B014B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917B8C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price</w:t>
            </w:r>
          </w:p>
        </w:tc>
        <w:tc>
          <w:tcPr>
            <w:tcW w:w="2475" w:type="dxa"/>
          </w:tcPr>
          <w:p w14:paraId="5E186D5A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输入商品价格进行更新</w:t>
            </w:r>
          </w:p>
        </w:tc>
      </w:tr>
      <w:tr w:rsidR="003E3A26" w:rsidRPr="00E475D9" w14:paraId="5C99609C" w14:textId="77777777" w:rsidTr="00F66EE2">
        <w:tc>
          <w:tcPr>
            <w:tcW w:w="1455" w:type="dxa"/>
          </w:tcPr>
          <w:p w14:paraId="1C61A6C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949229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35C21C48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state</w:t>
            </w:r>
          </w:p>
        </w:tc>
        <w:tc>
          <w:tcPr>
            <w:tcW w:w="2475" w:type="dxa"/>
          </w:tcPr>
          <w:p w14:paraId="72C3CCEC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输入商品状态进行更新</w:t>
            </w:r>
          </w:p>
        </w:tc>
      </w:tr>
      <w:tr w:rsidR="003E3A26" w:rsidRPr="00E475D9" w14:paraId="112D117C" w14:textId="77777777" w:rsidTr="00F66EE2">
        <w:tc>
          <w:tcPr>
            <w:tcW w:w="1455" w:type="dxa"/>
          </w:tcPr>
          <w:p w14:paraId="031C29A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输入框</w:t>
            </w:r>
          </w:p>
        </w:tc>
        <w:tc>
          <w:tcPr>
            <w:tcW w:w="1310" w:type="dxa"/>
          </w:tcPr>
          <w:p w14:paraId="6A768B23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329" w:type="dxa"/>
          </w:tcPr>
          <w:p w14:paraId="60C4A2A5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describe</w:t>
            </w:r>
          </w:p>
        </w:tc>
        <w:tc>
          <w:tcPr>
            <w:tcW w:w="2475" w:type="dxa"/>
          </w:tcPr>
          <w:p w14:paraId="72A0781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输入商品描述进行更新</w:t>
            </w:r>
          </w:p>
        </w:tc>
      </w:tr>
      <w:tr w:rsidR="003E3A26" w:rsidRPr="00E475D9" w14:paraId="78C7D617" w14:textId="77777777" w:rsidTr="00F66EE2">
        <w:tc>
          <w:tcPr>
            <w:tcW w:w="1455" w:type="dxa"/>
          </w:tcPr>
          <w:p w14:paraId="09047BD2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0C0EDC7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提交更新</w:t>
            </w:r>
          </w:p>
        </w:tc>
        <w:tc>
          <w:tcPr>
            <w:tcW w:w="2329" w:type="dxa"/>
          </w:tcPr>
          <w:p w14:paraId="312D7FE7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‘/good/update’</w:t>
            </w:r>
          </w:p>
        </w:tc>
        <w:tc>
          <w:tcPr>
            <w:tcW w:w="2475" w:type="dxa"/>
          </w:tcPr>
          <w:p w14:paraId="39908840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提交更新请求</w:t>
            </w:r>
          </w:p>
        </w:tc>
      </w:tr>
      <w:tr w:rsidR="003E3A26" w:rsidRPr="00E475D9" w14:paraId="0D0CFF73" w14:textId="77777777" w:rsidTr="00F66EE2">
        <w:tc>
          <w:tcPr>
            <w:tcW w:w="1455" w:type="dxa"/>
          </w:tcPr>
          <w:p w14:paraId="256D1E3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按钮</w:t>
            </w:r>
          </w:p>
        </w:tc>
        <w:tc>
          <w:tcPr>
            <w:tcW w:w="1310" w:type="dxa"/>
          </w:tcPr>
          <w:p w14:paraId="662C6F74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</w:t>
            </w:r>
          </w:p>
        </w:tc>
        <w:tc>
          <w:tcPr>
            <w:tcW w:w="2329" w:type="dxa"/>
          </w:tcPr>
          <w:p w14:paraId="51BCA8AE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-</w:t>
            </w:r>
          </w:p>
        </w:tc>
        <w:tc>
          <w:tcPr>
            <w:tcW w:w="2475" w:type="dxa"/>
          </w:tcPr>
          <w:p w14:paraId="4D9FF87F" w14:textId="77777777" w:rsidR="003E3A26" w:rsidRPr="00E475D9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E475D9">
              <w:rPr>
                <w:rFonts w:ascii="Cambria" w:hAnsi="Cambria"/>
              </w:rPr>
              <w:t>重置更新输入</w:t>
            </w:r>
          </w:p>
        </w:tc>
      </w:tr>
    </w:tbl>
    <w:p w14:paraId="46B0940D" w14:textId="77777777" w:rsidR="003E3A26" w:rsidRDefault="003E3A26" w:rsidP="003E3A26"/>
    <w:p w14:paraId="7F2C962E" w14:textId="3C567B0A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007666D2" wp14:editId="2DBC5183">
            <wp:extent cx="4492717" cy="2447033"/>
            <wp:effectExtent l="0" t="0" r="3175" b="0"/>
            <wp:docPr id="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91" cy="24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C48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3C6F25">
        <w:rPr>
          <w:rFonts w:ascii="Cambria" w:hAnsi="Cambria"/>
          <w:b/>
          <w:bCs/>
          <w:kern w:val="0"/>
          <w:lang w:eastAsia="en-US"/>
        </w:rPr>
        <w:t>表</w:t>
      </w:r>
      <w:r w:rsidRPr="003C6F25">
        <w:rPr>
          <w:rFonts w:ascii="Cambria" w:hAnsi="Cambria"/>
          <w:b/>
          <w:bCs/>
          <w:kern w:val="0"/>
          <w:lang w:eastAsia="en-US"/>
        </w:rPr>
        <w:t>13</w:t>
      </w:r>
      <w:r w:rsidRPr="003C6F25">
        <w:rPr>
          <w:rFonts w:ascii="Cambria" w:hAnsi="Cambria"/>
          <w:b/>
          <w:bCs/>
          <w:kern w:val="0"/>
          <w:lang w:eastAsia="en-US"/>
        </w:rPr>
        <w:t>：留言管理</w:t>
      </w:r>
      <w:r w:rsidRPr="003C6F25">
        <w:rPr>
          <w:rFonts w:ascii="Cambria" w:hAnsi="Cambria"/>
          <w:b/>
          <w:bCs/>
          <w:kern w:val="0"/>
          <w:lang w:eastAsia="en-US"/>
        </w:rPr>
        <w:t>UI</w:t>
      </w:r>
      <w:r w:rsidRPr="003C6F2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2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7"/>
        <w:gridCol w:w="1335"/>
        <w:gridCol w:w="1422"/>
        <w:gridCol w:w="1976"/>
      </w:tblGrid>
      <w:tr w:rsidR="003E3A26" w:rsidRPr="003C6F25" w14:paraId="4073A4F7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109D63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1464" w:type="dxa"/>
          </w:tcPr>
          <w:p w14:paraId="010AED9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1561" w:type="dxa"/>
          </w:tcPr>
          <w:p w14:paraId="1B48A6B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2180" w:type="dxa"/>
          </w:tcPr>
          <w:p w14:paraId="4D2FDE6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21E05FB0" w14:textId="77777777" w:rsidTr="00F66EE2">
        <w:tc>
          <w:tcPr>
            <w:tcW w:w="1790" w:type="dxa"/>
          </w:tcPr>
          <w:p w14:paraId="2F8C78D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3B04932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398EA1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2FE5E71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输入用户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进行查询</w:t>
            </w:r>
          </w:p>
        </w:tc>
      </w:tr>
      <w:tr w:rsidR="003E3A26" w:rsidRPr="003C6F25" w14:paraId="702EF314" w14:textId="77777777" w:rsidTr="00F66EE2">
        <w:tc>
          <w:tcPr>
            <w:tcW w:w="1790" w:type="dxa"/>
          </w:tcPr>
          <w:p w14:paraId="37C3AB1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8878E7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337211ED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3A2673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输入商品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进行查询</w:t>
            </w:r>
          </w:p>
        </w:tc>
      </w:tr>
      <w:tr w:rsidR="003E3A26" w:rsidRPr="003C6F25" w14:paraId="198CCA0E" w14:textId="77777777" w:rsidTr="00F66EE2">
        <w:tc>
          <w:tcPr>
            <w:tcW w:w="1790" w:type="dxa"/>
          </w:tcPr>
          <w:p w14:paraId="54302F5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5794036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6452689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‘content’</w:t>
            </w:r>
          </w:p>
        </w:tc>
        <w:tc>
          <w:tcPr>
            <w:tcW w:w="2180" w:type="dxa"/>
          </w:tcPr>
          <w:p w14:paraId="4884611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输入留言内容进行查询</w:t>
            </w:r>
          </w:p>
        </w:tc>
      </w:tr>
      <w:tr w:rsidR="003E3A26" w:rsidRPr="003C6F25" w14:paraId="751BF9F6" w14:textId="77777777" w:rsidTr="00F66EE2">
        <w:tc>
          <w:tcPr>
            <w:tcW w:w="1790" w:type="dxa"/>
          </w:tcPr>
          <w:p w14:paraId="49303EB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5AE4000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1561" w:type="dxa"/>
          </w:tcPr>
          <w:p w14:paraId="77E2C45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5192503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4A87B815" w14:textId="77777777" w:rsidTr="00F66EE2">
        <w:tc>
          <w:tcPr>
            <w:tcW w:w="1790" w:type="dxa"/>
          </w:tcPr>
          <w:p w14:paraId="4D51441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41AEB5D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561" w:type="dxa"/>
          </w:tcPr>
          <w:p w14:paraId="6682165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27A0451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5BA4F9CE" w14:textId="77777777" w:rsidTr="00F66EE2">
        <w:tc>
          <w:tcPr>
            <w:tcW w:w="1790" w:type="dxa"/>
          </w:tcPr>
          <w:p w14:paraId="53ADDBF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1464" w:type="dxa"/>
          </w:tcPr>
          <w:p w14:paraId="4FDC608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546F238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‘/message/query’</w:t>
            </w:r>
          </w:p>
        </w:tc>
        <w:tc>
          <w:tcPr>
            <w:tcW w:w="2180" w:type="dxa"/>
          </w:tcPr>
          <w:p w14:paraId="46B2FD1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显示留言查询结果</w:t>
            </w:r>
          </w:p>
        </w:tc>
      </w:tr>
      <w:tr w:rsidR="003E3A26" w:rsidRPr="003C6F25" w14:paraId="3D9BC242" w14:textId="77777777" w:rsidTr="00F66EE2">
        <w:tc>
          <w:tcPr>
            <w:tcW w:w="1790" w:type="dxa"/>
          </w:tcPr>
          <w:p w14:paraId="63103D7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01139C3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685D69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62AA62C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输入用户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进行更新</w:t>
            </w:r>
          </w:p>
        </w:tc>
      </w:tr>
      <w:tr w:rsidR="003E3A26" w:rsidRPr="003C6F25" w14:paraId="3899DF25" w14:textId="77777777" w:rsidTr="00F66EE2">
        <w:tc>
          <w:tcPr>
            <w:tcW w:w="1790" w:type="dxa"/>
          </w:tcPr>
          <w:p w14:paraId="1B783BA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E94B80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5A63C56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180" w:type="dxa"/>
          </w:tcPr>
          <w:p w14:paraId="409895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输入商品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进行更新</w:t>
            </w:r>
          </w:p>
        </w:tc>
      </w:tr>
      <w:tr w:rsidR="003E3A26" w:rsidRPr="003C6F25" w14:paraId="6CECE244" w14:textId="77777777" w:rsidTr="00F66EE2">
        <w:tc>
          <w:tcPr>
            <w:tcW w:w="1790" w:type="dxa"/>
          </w:tcPr>
          <w:p w14:paraId="021271B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18A1938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561" w:type="dxa"/>
          </w:tcPr>
          <w:p w14:paraId="09A5B3A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‘content’</w:t>
            </w:r>
          </w:p>
        </w:tc>
        <w:tc>
          <w:tcPr>
            <w:tcW w:w="2180" w:type="dxa"/>
          </w:tcPr>
          <w:p w14:paraId="34E915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输入留言内容进行更新</w:t>
            </w:r>
          </w:p>
        </w:tc>
      </w:tr>
      <w:tr w:rsidR="003E3A26" w:rsidRPr="003C6F25" w14:paraId="1B7B635C" w14:textId="77777777" w:rsidTr="00F66EE2">
        <w:tc>
          <w:tcPr>
            <w:tcW w:w="1790" w:type="dxa"/>
          </w:tcPr>
          <w:p w14:paraId="56B14A4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6A7C790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1561" w:type="dxa"/>
          </w:tcPr>
          <w:p w14:paraId="443D35C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‘/message/update’</w:t>
            </w:r>
          </w:p>
        </w:tc>
        <w:tc>
          <w:tcPr>
            <w:tcW w:w="2180" w:type="dxa"/>
          </w:tcPr>
          <w:p w14:paraId="7B44DA6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4EA029F3" w14:textId="77777777" w:rsidTr="00F66EE2">
        <w:tc>
          <w:tcPr>
            <w:tcW w:w="1790" w:type="dxa"/>
          </w:tcPr>
          <w:p w14:paraId="679F6D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6A481A9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561" w:type="dxa"/>
          </w:tcPr>
          <w:p w14:paraId="6B30433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180" w:type="dxa"/>
          </w:tcPr>
          <w:p w14:paraId="358F1ED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7176406B" w14:textId="54E6609B" w:rsidR="003E3A26" w:rsidRDefault="00C818CE" w:rsidP="003E3A26">
      <w:r w:rsidRPr="0050726D">
        <w:rPr>
          <w:noProof/>
        </w:rPr>
        <w:lastRenderedPageBreak/>
        <w:drawing>
          <wp:inline distT="0" distB="0" distL="0" distR="0" wp14:anchorId="59709B72" wp14:editId="64D3D5C2">
            <wp:extent cx="4873276" cy="2293620"/>
            <wp:effectExtent l="0" t="0" r="3810" b="0"/>
            <wp:docPr id="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30" cy="2294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2D59" w14:textId="77777777" w:rsidR="003E3A26" w:rsidRPr="003C6F2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</w:rPr>
      </w:pPr>
      <w:r w:rsidRPr="003C6F25">
        <w:rPr>
          <w:rFonts w:ascii="Cambria" w:hAnsi="Cambria"/>
          <w:b/>
          <w:bCs/>
          <w:kern w:val="0"/>
        </w:rPr>
        <w:t>表</w:t>
      </w:r>
      <w:r w:rsidRPr="003C6F25">
        <w:rPr>
          <w:rFonts w:ascii="Cambria" w:hAnsi="Cambria"/>
          <w:b/>
          <w:bCs/>
          <w:kern w:val="0"/>
        </w:rPr>
        <w:t>14</w:t>
      </w:r>
      <w:r w:rsidRPr="003C6F25">
        <w:rPr>
          <w:rFonts w:ascii="Cambria" w:hAnsi="Cambria"/>
          <w:b/>
          <w:bCs/>
          <w:kern w:val="0"/>
        </w:rPr>
        <w:t>：订单管理</w:t>
      </w:r>
      <w:r w:rsidRPr="003C6F25">
        <w:rPr>
          <w:rFonts w:ascii="Cambria" w:hAnsi="Cambria"/>
          <w:b/>
          <w:bCs/>
          <w:kern w:val="0"/>
        </w:rPr>
        <w:t>UI</w:t>
      </w:r>
      <w:r w:rsidRPr="003C6F25">
        <w:rPr>
          <w:rFonts w:ascii="Cambria" w:hAnsi="Cambria"/>
          <w:b/>
          <w:bCs/>
          <w:kern w:val="0"/>
        </w:rPr>
        <w:t>界面</w:t>
      </w:r>
    </w:p>
    <w:tbl>
      <w:tblPr>
        <w:tblStyle w:val="Table"/>
        <w:tblW w:w="421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8"/>
        <w:gridCol w:w="829"/>
        <w:gridCol w:w="1673"/>
        <w:gridCol w:w="2230"/>
      </w:tblGrid>
      <w:tr w:rsidR="003E3A26" w:rsidRPr="003C6F25" w14:paraId="1331B395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62E29F7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界面构件</w:t>
            </w:r>
          </w:p>
        </w:tc>
        <w:tc>
          <w:tcPr>
            <w:tcW w:w="899" w:type="dxa"/>
          </w:tcPr>
          <w:p w14:paraId="2B0DC81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函数</w:t>
            </w:r>
          </w:p>
        </w:tc>
        <w:tc>
          <w:tcPr>
            <w:tcW w:w="1842" w:type="dxa"/>
          </w:tcPr>
          <w:p w14:paraId="4AC2FFD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使用</w:t>
            </w:r>
            <w:r w:rsidRPr="003C6F25">
              <w:rPr>
                <w:rFonts w:ascii="Cambria" w:hAnsi="Cambria"/>
              </w:rPr>
              <w:t>API</w:t>
            </w:r>
          </w:p>
        </w:tc>
        <w:tc>
          <w:tcPr>
            <w:tcW w:w="2464" w:type="dxa"/>
          </w:tcPr>
          <w:p w14:paraId="35DDA5E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功能描述</w:t>
            </w:r>
          </w:p>
        </w:tc>
      </w:tr>
      <w:tr w:rsidR="003E3A26" w:rsidRPr="003C6F25" w14:paraId="3636BE98" w14:textId="77777777" w:rsidTr="00F66EE2">
        <w:tc>
          <w:tcPr>
            <w:tcW w:w="1790" w:type="dxa"/>
          </w:tcPr>
          <w:p w14:paraId="74C324D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D69DB9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1194D2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22B288C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输入用户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进行查询</w:t>
            </w:r>
          </w:p>
        </w:tc>
      </w:tr>
      <w:tr w:rsidR="003E3A26" w:rsidRPr="003C6F25" w14:paraId="7A190480" w14:textId="77777777" w:rsidTr="00F66EE2">
        <w:tc>
          <w:tcPr>
            <w:tcW w:w="1790" w:type="dxa"/>
          </w:tcPr>
          <w:p w14:paraId="6D3AA7C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E447AD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428ED8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512E58F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输入商品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进行查询</w:t>
            </w:r>
          </w:p>
        </w:tc>
      </w:tr>
      <w:tr w:rsidR="003E3A26" w:rsidRPr="003C6F25" w14:paraId="0BCEDC1D" w14:textId="77777777" w:rsidTr="00F66EE2">
        <w:tc>
          <w:tcPr>
            <w:tcW w:w="1790" w:type="dxa"/>
          </w:tcPr>
          <w:p w14:paraId="2CCEA8D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0F305A8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4D0DFB1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2C6723A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输入收货人姓名进行查询</w:t>
            </w:r>
          </w:p>
        </w:tc>
      </w:tr>
      <w:tr w:rsidR="003E3A26" w:rsidRPr="003C6F25" w14:paraId="6D1F0B7F" w14:textId="77777777" w:rsidTr="00F66EE2">
        <w:tc>
          <w:tcPr>
            <w:tcW w:w="1790" w:type="dxa"/>
          </w:tcPr>
          <w:p w14:paraId="19DF0B5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1CC2FB6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7F33360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‘state’</w:t>
            </w:r>
          </w:p>
        </w:tc>
        <w:tc>
          <w:tcPr>
            <w:tcW w:w="2464" w:type="dxa"/>
          </w:tcPr>
          <w:p w14:paraId="6AAC3FF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输入订单状态进行查询</w:t>
            </w:r>
          </w:p>
        </w:tc>
      </w:tr>
      <w:tr w:rsidR="003E3A26" w:rsidRPr="003C6F25" w14:paraId="43897AA1" w14:textId="77777777" w:rsidTr="00F66EE2">
        <w:tc>
          <w:tcPr>
            <w:tcW w:w="1790" w:type="dxa"/>
          </w:tcPr>
          <w:p w14:paraId="5B08F16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01212C5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</w:t>
            </w:r>
          </w:p>
        </w:tc>
        <w:tc>
          <w:tcPr>
            <w:tcW w:w="1842" w:type="dxa"/>
          </w:tcPr>
          <w:p w14:paraId="70AE18F5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620060A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提交查询请求</w:t>
            </w:r>
          </w:p>
        </w:tc>
      </w:tr>
      <w:tr w:rsidR="003E3A26" w:rsidRPr="003C6F25" w14:paraId="2AF2E46C" w14:textId="77777777" w:rsidTr="00F66EE2">
        <w:tc>
          <w:tcPr>
            <w:tcW w:w="1790" w:type="dxa"/>
          </w:tcPr>
          <w:p w14:paraId="0C324BA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008D255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842" w:type="dxa"/>
          </w:tcPr>
          <w:p w14:paraId="41DEC5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1A57876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重置查询输入</w:t>
            </w:r>
          </w:p>
        </w:tc>
      </w:tr>
      <w:tr w:rsidR="003E3A26" w:rsidRPr="003C6F25" w14:paraId="3CFF4619" w14:textId="77777777" w:rsidTr="00F66EE2">
        <w:tc>
          <w:tcPr>
            <w:tcW w:w="1790" w:type="dxa"/>
          </w:tcPr>
          <w:p w14:paraId="4331C0D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数据表</w:t>
            </w:r>
          </w:p>
        </w:tc>
        <w:tc>
          <w:tcPr>
            <w:tcW w:w="899" w:type="dxa"/>
          </w:tcPr>
          <w:p w14:paraId="66BF445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52AD370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‘/order/query’</w:t>
            </w:r>
          </w:p>
        </w:tc>
        <w:tc>
          <w:tcPr>
            <w:tcW w:w="2464" w:type="dxa"/>
          </w:tcPr>
          <w:p w14:paraId="5A24488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显示订单查询结果</w:t>
            </w:r>
          </w:p>
        </w:tc>
      </w:tr>
      <w:tr w:rsidR="003E3A26" w:rsidRPr="003C6F25" w14:paraId="531E4F98" w14:textId="77777777" w:rsidTr="00F66EE2">
        <w:tc>
          <w:tcPr>
            <w:tcW w:w="1790" w:type="dxa"/>
          </w:tcPr>
          <w:p w14:paraId="28310BD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CA114DE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4AAA84F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userId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0ABB6BA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输入用户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进行更新</w:t>
            </w:r>
          </w:p>
        </w:tc>
      </w:tr>
      <w:tr w:rsidR="003E3A26" w:rsidRPr="003C6F25" w14:paraId="2D0E4D71" w14:textId="77777777" w:rsidTr="00F66EE2">
        <w:tc>
          <w:tcPr>
            <w:tcW w:w="1790" w:type="dxa"/>
          </w:tcPr>
          <w:p w14:paraId="4CE0573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57E4FB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9C3FF0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goodId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1F1CC06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输入商品</w:t>
            </w:r>
            <w:r w:rsidRPr="003C6F25">
              <w:rPr>
                <w:rFonts w:ascii="Cambria" w:hAnsi="Cambria"/>
              </w:rPr>
              <w:t>ID</w:t>
            </w:r>
            <w:r w:rsidRPr="003C6F25">
              <w:rPr>
                <w:rFonts w:ascii="Cambria" w:hAnsi="Cambria"/>
              </w:rPr>
              <w:t>进行更新</w:t>
            </w:r>
          </w:p>
        </w:tc>
      </w:tr>
      <w:tr w:rsidR="003E3A26" w:rsidRPr="003C6F25" w14:paraId="4A84D3F8" w14:textId="77777777" w:rsidTr="00F66EE2">
        <w:tc>
          <w:tcPr>
            <w:tcW w:w="1790" w:type="dxa"/>
          </w:tcPr>
          <w:p w14:paraId="18BDC4F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4339F43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15A126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1780FD5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输入收货人姓名进行更新</w:t>
            </w:r>
          </w:p>
        </w:tc>
      </w:tr>
      <w:tr w:rsidR="003E3A26" w:rsidRPr="003C6F25" w14:paraId="2FE5207F" w14:textId="77777777" w:rsidTr="00F66EE2">
        <w:tc>
          <w:tcPr>
            <w:tcW w:w="1790" w:type="dxa"/>
          </w:tcPr>
          <w:p w14:paraId="64C49C3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65AAFDD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6BD922F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takeAddress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041EE28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输入收货地址进行更新</w:t>
            </w:r>
          </w:p>
        </w:tc>
      </w:tr>
      <w:tr w:rsidR="003E3A26" w:rsidRPr="003C6F25" w14:paraId="75E02631" w14:textId="77777777" w:rsidTr="00F66EE2">
        <w:tc>
          <w:tcPr>
            <w:tcW w:w="1790" w:type="dxa"/>
          </w:tcPr>
          <w:p w14:paraId="041C7E9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lastRenderedPageBreak/>
              <w:t>输入框</w:t>
            </w:r>
          </w:p>
        </w:tc>
        <w:tc>
          <w:tcPr>
            <w:tcW w:w="899" w:type="dxa"/>
          </w:tcPr>
          <w:p w14:paraId="5431CB5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15518F1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takePhone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74EAFC5B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输入联系电话进行更新</w:t>
            </w:r>
          </w:p>
        </w:tc>
      </w:tr>
      <w:tr w:rsidR="003E3A26" w:rsidRPr="003C6F25" w14:paraId="1B5F494C" w14:textId="77777777" w:rsidTr="00F66EE2">
        <w:tc>
          <w:tcPr>
            <w:tcW w:w="1790" w:type="dxa"/>
          </w:tcPr>
          <w:p w14:paraId="33261ED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878D28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2E314B0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expressName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3418180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输入快递公司名称进行更新</w:t>
            </w:r>
          </w:p>
        </w:tc>
      </w:tr>
      <w:tr w:rsidR="003E3A26" w:rsidRPr="003C6F25" w14:paraId="500AB352" w14:textId="77777777" w:rsidTr="00F66EE2">
        <w:tc>
          <w:tcPr>
            <w:tcW w:w="1790" w:type="dxa"/>
          </w:tcPr>
          <w:p w14:paraId="318BA04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5490C26C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507F82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</w:t>
            </w:r>
            <w:proofErr w:type="spellStart"/>
            <w:r w:rsidRPr="003C6F25">
              <w:rPr>
                <w:rFonts w:ascii="Cambria" w:hAnsi="Cambria"/>
              </w:rPr>
              <w:t>expressNumber</w:t>
            </w:r>
            <w:proofErr w:type="spellEnd"/>
            <w:r w:rsidRPr="003C6F25">
              <w:rPr>
                <w:rFonts w:ascii="Cambria" w:hAnsi="Cambria"/>
              </w:rPr>
              <w:t>’</w:t>
            </w:r>
          </w:p>
        </w:tc>
        <w:tc>
          <w:tcPr>
            <w:tcW w:w="2464" w:type="dxa"/>
          </w:tcPr>
          <w:p w14:paraId="46AC036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输入快递单号进行更新</w:t>
            </w:r>
          </w:p>
        </w:tc>
      </w:tr>
      <w:tr w:rsidR="003E3A26" w:rsidRPr="003C6F25" w14:paraId="477D561E" w14:textId="77777777" w:rsidTr="00F66EE2">
        <w:tc>
          <w:tcPr>
            <w:tcW w:w="1790" w:type="dxa"/>
          </w:tcPr>
          <w:p w14:paraId="458E4022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输入框</w:t>
            </w:r>
          </w:p>
        </w:tc>
        <w:tc>
          <w:tcPr>
            <w:tcW w:w="899" w:type="dxa"/>
          </w:tcPr>
          <w:p w14:paraId="7D3F2F0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1842" w:type="dxa"/>
          </w:tcPr>
          <w:p w14:paraId="7BFC98E7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‘state’</w:t>
            </w:r>
          </w:p>
        </w:tc>
        <w:tc>
          <w:tcPr>
            <w:tcW w:w="2464" w:type="dxa"/>
          </w:tcPr>
          <w:p w14:paraId="2482C2F1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输入订单状态进行更新</w:t>
            </w:r>
          </w:p>
        </w:tc>
      </w:tr>
      <w:tr w:rsidR="003E3A26" w:rsidRPr="003C6F25" w14:paraId="30543CA4" w14:textId="77777777" w:rsidTr="00F66EE2">
        <w:tc>
          <w:tcPr>
            <w:tcW w:w="1790" w:type="dxa"/>
          </w:tcPr>
          <w:p w14:paraId="2E5D8A13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5586D830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</w:t>
            </w:r>
          </w:p>
        </w:tc>
        <w:tc>
          <w:tcPr>
            <w:tcW w:w="1842" w:type="dxa"/>
          </w:tcPr>
          <w:p w14:paraId="312088BF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‘/order/update’</w:t>
            </w:r>
          </w:p>
        </w:tc>
        <w:tc>
          <w:tcPr>
            <w:tcW w:w="2464" w:type="dxa"/>
          </w:tcPr>
          <w:p w14:paraId="482AE306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提交更新请求</w:t>
            </w:r>
          </w:p>
        </w:tc>
      </w:tr>
      <w:tr w:rsidR="003E3A26" w:rsidRPr="003C6F25" w14:paraId="54162A9E" w14:textId="77777777" w:rsidTr="00F66EE2">
        <w:tc>
          <w:tcPr>
            <w:tcW w:w="1790" w:type="dxa"/>
          </w:tcPr>
          <w:p w14:paraId="2AA722CA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按钮</w:t>
            </w:r>
          </w:p>
        </w:tc>
        <w:tc>
          <w:tcPr>
            <w:tcW w:w="899" w:type="dxa"/>
          </w:tcPr>
          <w:p w14:paraId="68EE7699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</w:t>
            </w:r>
          </w:p>
        </w:tc>
        <w:tc>
          <w:tcPr>
            <w:tcW w:w="1842" w:type="dxa"/>
          </w:tcPr>
          <w:p w14:paraId="1F48B5E8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-</w:t>
            </w:r>
          </w:p>
        </w:tc>
        <w:tc>
          <w:tcPr>
            <w:tcW w:w="2464" w:type="dxa"/>
          </w:tcPr>
          <w:p w14:paraId="43775574" w14:textId="77777777" w:rsidR="003E3A26" w:rsidRPr="003C6F2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3C6F25">
              <w:rPr>
                <w:rFonts w:ascii="Cambria" w:hAnsi="Cambria"/>
              </w:rPr>
              <w:t>重置更新输入</w:t>
            </w:r>
          </w:p>
        </w:tc>
      </w:tr>
    </w:tbl>
    <w:p w14:paraId="716DC351" w14:textId="77777777" w:rsidR="003E3A26" w:rsidRDefault="003E3A26" w:rsidP="003E3A26"/>
    <w:p w14:paraId="1AEAE50D" w14:textId="13CBF444" w:rsidR="003E3A26" w:rsidRDefault="00C818CE" w:rsidP="003E3A26">
      <w:r w:rsidRPr="0050726D">
        <w:rPr>
          <w:noProof/>
        </w:rPr>
        <w:drawing>
          <wp:inline distT="0" distB="0" distL="0" distR="0" wp14:anchorId="29FD8F8E" wp14:editId="277C40EF">
            <wp:extent cx="4656873" cy="2600325"/>
            <wp:effectExtent l="0" t="0" r="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079" cy="260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E97B" w14:textId="77777777" w:rsidR="003E3A26" w:rsidRPr="00107C55" w:rsidRDefault="003E3A26" w:rsidP="003E3A26">
      <w:pPr>
        <w:widowControl/>
        <w:spacing w:before="180" w:after="180"/>
        <w:jc w:val="center"/>
        <w:rPr>
          <w:rFonts w:ascii="Cambria" w:hAnsi="Cambria"/>
          <w:kern w:val="0"/>
          <w:lang w:eastAsia="en-US"/>
        </w:rPr>
      </w:pPr>
      <w:r w:rsidRPr="00107C55">
        <w:rPr>
          <w:rFonts w:ascii="Cambria" w:hAnsi="Cambria"/>
          <w:b/>
          <w:bCs/>
          <w:kern w:val="0"/>
          <w:lang w:eastAsia="en-US"/>
        </w:rPr>
        <w:t>表</w:t>
      </w:r>
      <w:r w:rsidRPr="00107C55">
        <w:rPr>
          <w:rFonts w:ascii="Cambria" w:hAnsi="Cambria"/>
          <w:b/>
          <w:bCs/>
          <w:kern w:val="0"/>
          <w:lang w:eastAsia="en-US"/>
        </w:rPr>
        <w:t>15</w:t>
      </w:r>
      <w:r w:rsidRPr="00107C55">
        <w:rPr>
          <w:rFonts w:ascii="Cambria" w:hAnsi="Cambria"/>
          <w:b/>
          <w:bCs/>
          <w:kern w:val="0"/>
          <w:lang w:eastAsia="en-US"/>
        </w:rPr>
        <w:t>：用户管理</w:t>
      </w:r>
      <w:r w:rsidRPr="00107C55">
        <w:rPr>
          <w:rFonts w:ascii="Cambria" w:hAnsi="Cambria"/>
          <w:b/>
          <w:bCs/>
          <w:kern w:val="0"/>
          <w:lang w:eastAsia="en-US"/>
        </w:rPr>
        <w:t>UI</w:t>
      </w:r>
      <w:r w:rsidRPr="00107C55">
        <w:rPr>
          <w:rFonts w:ascii="Cambria" w:hAnsi="Cambria"/>
          <w:b/>
          <w:bCs/>
          <w:kern w:val="0"/>
          <w:lang w:eastAsia="en-US"/>
        </w:rPr>
        <w:t>界面</w:t>
      </w:r>
    </w:p>
    <w:tbl>
      <w:tblPr>
        <w:tblStyle w:val="Table"/>
        <w:tblW w:w="459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1629"/>
        <w:gridCol w:w="1337"/>
        <w:gridCol w:w="2212"/>
        <w:gridCol w:w="1756"/>
      </w:tblGrid>
      <w:tr w:rsidR="003E3A26" w:rsidRPr="00107C55" w14:paraId="0B1B6878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90" w:type="dxa"/>
          </w:tcPr>
          <w:p w14:paraId="0746F1A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界面构件</w:t>
            </w:r>
          </w:p>
        </w:tc>
        <w:tc>
          <w:tcPr>
            <w:tcW w:w="1464" w:type="dxa"/>
          </w:tcPr>
          <w:p w14:paraId="47B1183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函数</w:t>
            </w:r>
          </w:p>
        </w:tc>
        <w:tc>
          <w:tcPr>
            <w:tcW w:w="2440" w:type="dxa"/>
          </w:tcPr>
          <w:p w14:paraId="6FFBB91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使用</w:t>
            </w:r>
            <w:r w:rsidRPr="00107C55">
              <w:rPr>
                <w:rFonts w:ascii="Cambria" w:hAnsi="Cambria"/>
              </w:rPr>
              <w:t>API</w:t>
            </w:r>
          </w:p>
        </w:tc>
        <w:tc>
          <w:tcPr>
            <w:tcW w:w="1931" w:type="dxa"/>
          </w:tcPr>
          <w:p w14:paraId="26F7CA5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功能描述</w:t>
            </w:r>
          </w:p>
        </w:tc>
      </w:tr>
      <w:tr w:rsidR="003E3A26" w:rsidRPr="00107C55" w14:paraId="04A9102A" w14:textId="77777777" w:rsidTr="00F66EE2">
        <w:tc>
          <w:tcPr>
            <w:tcW w:w="1790" w:type="dxa"/>
          </w:tcPr>
          <w:p w14:paraId="358381C9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1116CCB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2B87A5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‘email’</w:t>
            </w:r>
          </w:p>
        </w:tc>
        <w:tc>
          <w:tcPr>
            <w:tcW w:w="1931" w:type="dxa"/>
          </w:tcPr>
          <w:p w14:paraId="6A3B6BF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输入邮箱进行查询</w:t>
            </w:r>
          </w:p>
        </w:tc>
      </w:tr>
      <w:tr w:rsidR="003E3A26" w:rsidRPr="00107C55" w14:paraId="530F6073" w14:textId="77777777" w:rsidTr="00F66EE2">
        <w:tc>
          <w:tcPr>
            <w:tcW w:w="1790" w:type="dxa"/>
          </w:tcPr>
          <w:p w14:paraId="64DDC84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下拉选择框</w:t>
            </w:r>
          </w:p>
        </w:tc>
        <w:tc>
          <w:tcPr>
            <w:tcW w:w="1464" w:type="dxa"/>
          </w:tcPr>
          <w:p w14:paraId="2B599F1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283917E3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w:proofErr w:type="spellStart"/>
            <w:r w:rsidRPr="00107C55">
              <w:rPr>
                <w:rFonts w:ascii="Cambria" w:hAnsi="Cambria"/>
              </w:rPr>
              <w:t>isAdmin</w:t>
            </w:r>
            <w:proofErr w:type="spellEnd"/>
            <w:r w:rsidRPr="00107C55">
              <w:rPr>
                <w:rFonts w:ascii="Cambria" w:hAnsi="Cambria"/>
              </w:rPr>
              <w:t>’</w:t>
            </w:r>
          </w:p>
        </w:tc>
        <w:tc>
          <w:tcPr>
            <w:tcW w:w="1931" w:type="dxa"/>
          </w:tcPr>
          <w:p w14:paraId="315633D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选择用户是否为管理员进行查询</w:t>
            </w:r>
          </w:p>
        </w:tc>
      </w:tr>
      <w:tr w:rsidR="003E3A26" w:rsidRPr="00107C55" w14:paraId="60693596" w14:textId="77777777" w:rsidTr="00F66EE2">
        <w:tc>
          <w:tcPr>
            <w:tcW w:w="1790" w:type="dxa"/>
          </w:tcPr>
          <w:p w14:paraId="0FF3EF1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1C286B53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提交查询</w:t>
            </w:r>
          </w:p>
        </w:tc>
        <w:tc>
          <w:tcPr>
            <w:tcW w:w="2440" w:type="dxa"/>
          </w:tcPr>
          <w:p w14:paraId="55AA0F71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781F360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提交查询请求</w:t>
            </w:r>
          </w:p>
        </w:tc>
      </w:tr>
      <w:tr w:rsidR="003E3A26" w:rsidRPr="00107C55" w14:paraId="14AA9577" w14:textId="77777777" w:rsidTr="00F66EE2">
        <w:tc>
          <w:tcPr>
            <w:tcW w:w="1790" w:type="dxa"/>
          </w:tcPr>
          <w:p w14:paraId="3F39A36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lastRenderedPageBreak/>
              <w:t>按钮</w:t>
            </w:r>
          </w:p>
        </w:tc>
        <w:tc>
          <w:tcPr>
            <w:tcW w:w="1464" w:type="dxa"/>
          </w:tcPr>
          <w:p w14:paraId="213F173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</w:t>
            </w:r>
          </w:p>
        </w:tc>
        <w:tc>
          <w:tcPr>
            <w:tcW w:w="2440" w:type="dxa"/>
          </w:tcPr>
          <w:p w14:paraId="0C6B510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0C117462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重置查询输入</w:t>
            </w:r>
          </w:p>
        </w:tc>
      </w:tr>
      <w:tr w:rsidR="003E3A26" w:rsidRPr="00107C55" w14:paraId="58FE4A72" w14:textId="77777777" w:rsidTr="00F66EE2">
        <w:tc>
          <w:tcPr>
            <w:tcW w:w="1790" w:type="dxa"/>
          </w:tcPr>
          <w:p w14:paraId="6F34C31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数据表</w:t>
            </w:r>
          </w:p>
        </w:tc>
        <w:tc>
          <w:tcPr>
            <w:tcW w:w="1464" w:type="dxa"/>
          </w:tcPr>
          <w:p w14:paraId="562DCA9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5C1A5F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‘/query’</w:t>
            </w:r>
          </w:p>
        </w:tc>
        <w:tc>
          <w:tcPr>
            <w:tcW w:w="1931" w:type="dxa"/>
          </w:tcPr>
          <w:p w14:paraId="610A08BE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显示用户查询结果</w:t>
            </w:r>
          </w:p>
        </w:tc>
      </w:tr>
      <w:tr w:rsidR="003E3A26" w:rsidRPr="00107C55" w14:paraId="663F1C24" w14:textId="77777777" w:rsidTr="00F66EE2">
        <w:tc>
          <w:tcPr>
            <w:tcW w:w="1790" w:type="dxa"/>
          </w:tcPr>
          <w:p w14:paraId="2E7AE70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3BFEF6A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F49341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‘email’</w:t>
            </w:r>
          </w:p>
        </w:tc>
        <w:tc>
          <w:tcPr>
            <w:tcW w:w="1931" w:type="dxa"/>
          </w:tcPr>
          <w:p w14:paraId="766044DF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输入邮箱进行更新</w:t>
            </w:r>
          </w:p>
        </w:tc>
      </w:tr>
      <w:tr w:rsidR="003E3A26" w:rsidRPr="00107C55" w14:paraId="03FE165F" w14:textId="77777777" w:rsidTr="00F66EE2">
        <w:tc>
          <w:tcPr>
            <w:tcW w:w="1790" w:type="dxa"/>
          </w:tcPr>
          <w:p w14:paraId="1E27781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输入框</w:t>
            </w:r>
          </w:p>
        </w:tc>
        <w:tc>
          <w:tcPr>
            <w:tcW w:w="1464" w:type="dxa"/>
          </w:tcPr>
          <w:p w14:paraId="6B377447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4974CB2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‘password’</w:t>
            </w:r>
          </w:p>
        </w:tc>
        <w:tc>
          <w:tcPr>
            <w:tcW w:w="1931" w:type="dxa"/>
          </w:tcPr>
          <w:p w14:paraId="20A20DF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输入密码进行更新</w:t>
            </w:r>
          </w:p>
        </w:tc>
      </w:tr>
      <w:tr w:rsidR="003E3A26" w:rsidRPr="00107C55" w14:paraId="0C636541" w14:textId="77777777" w:rsidTr="00F66EE2">
        <w:tc>
          <w:tcPr>
            <w:tcW w:w="1790" w:type="dxa"/>
          </w:tcPr>
          <w:p w14:paraId="45ACEDFD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下拉选择框</w:t>
            </w:r>
          </w:p>
        </w:tc>
        <w:tc>
          <w:tcPr>
            <w:tcW w:w="1464" w:type="dxa"/>
          </w:tcPr>
          <w:p w14:paraId="1632D49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2440" w:type="dxa"/>
          </w:tcPr>
          <w:p w14:paraId="3712318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</w:t>
            </w:r>
            <w:proofErr w:type="spellStart"/>
            <w:r w:rsidRPr="00107C55">
              <w:rPr>
                <w:rFonts w:ascii="Cambria" w:hAnsi="Cambria"/>
              </w:rPr>
              <w:t>isAdmin</w:t>
            </w:r>
            <w:proofErr w:type="spellEnd"/>
            <w:r w:rsidRPr="00107C55">
              <w:rPr>
                <w:rFonts w:ascii="Cambria" w:hAnsi="Cambria"/>
              </w:rPr>
              <w:t>’</w:t>
            </w:r>
          </w:p>
        </w:tc>
        <w:tc>
          <w:tcPr>
            <w:tcW w:w="1931" w:type="dxa"/>
          </w:tcPr>
          <w:p w14:paraId="5002898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选择用户是否为管理员进行更新</w:t>
            </w:r>
          </w:p>
        </w:tc>
      </w:tr>
      <w:tr w:rsidR="003E3A26" w:rsidRPr="00107C55" w14:paraId="6D7BC149" w14:textId="77777777" w:rsidTr="00F66EE2">
        <w:tc>
          <w:tcPr>
            <w:tcW w:w="1790" w:type="dxa"/>
          </w:tcPr>
          <w:p w14:paraId="5C30143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3B84D5F4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提交更新</w:t>
            </w:r>
          </w:p>
        </w:tc>
        <w:tc>
          <w:tcPr>
            <w:tcW w:w="2440" w:type="dxa"/>
          </w:tcPr>
          <w:p w14:paraId="7210C628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‘/user/update’</w:t>
            </w:r>
          </w:p>
        </w:tc>
        <w:tc>
          <w:tcPr>
            <w:tcW w:w="1931" w:type="dxa"/>
          </w:tcPr>
          <w:p w14:paraId="088EE88B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提交更新请求</w:t>
            </w:r>
          </w:p>
        </w:tc>
      </w:tr>
      <w:tr w:rsidR="003E3A26" w:rsidRPr="00107C55" w14:paraId="5241C144" w14:textId="77777777" w:rsidTr="00F66EE2">
        <w:tc>
          <w:tcPr>
            <w:tcW w:w="1790" w:type="dxa"/>
          </w:tcPr>
          <w:p w14:paraId="3FB2EE7A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按钮</w:t>
            </w:r>
          </w:p>
        </w:tc>
        <w:tc>
          <w:tcPr>
            <w:tcW w:w="1464" w:type="dxa"/>
          </w:tcPr>
          <w:p w14:paraId="4E7399F5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</w:t>
            </w:r>
          </w:p>
        </w:tc>
        <w:tc>
          <w:tcPr>
            <w:tcW w:w="2440" w:type="dxa"/>
          </w:tcPr>
          <w:p w14:paraId="43E62B76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-</w:t>
            </w:r>
          </w:p>
        </w:tc>
        <w:tc>
          <w:tcPr>
            <w:tcW w:w="1931" w:type="dxa"/>
          </w:tcPr>
          <w:p w14:paraId="701E3770" w14:textId="77777777" w:rsidR="003E3A26" w:rsidRPr="00107C55" w:rsidRDefault="003E3A26" w:rsidP="00F66EE2">
            <w:pPr>
              <w:widowControl/>
              <w:spacing w:before="36" w:after="36"/>
              <w:jc w:val="left"/>
              <w:rPr>
                <w:rFonts w:ascii="Cambria" w:hAnsi="Cambria"/>
              </w:rPr>
            </w:pPr>
            <w:r w:rsidRPr="00107C55">
              <w:rPr>
                <w:rFonts w:ascii="Cambria" w:hAnsi="Cambria"/>
              </w:rPr>
              <w:t>重置更新输入</w:t>
            </w:r>
          </w:p>
        </w:tc>
      </w:tr>
    </w:tbl>
    <w:p w14:paraId="3FA03807" w14:textId="77777777" w:rsidR="003E3A26" w:rsidRDefault="003E3A26" w:rsidP="003E3A26"/>
    <w:p w14:paraId="1937FA5E" w14:textId="0E67250A" w:rsidR="003E3A26" w:rsidRDefault="003E3A26" w:rsidP="0071439A">
      <w:pPr>
        <w:pStyle w:val="211"/>
      </w:pPr>
    </w:p>
    <w:p w14:paraId="1A2E960A" w14:textId="3818347D" w:rsidR="00857C80" w:rsidRPr="00857C80" w:rsidRDefault="00857C80" w:rsidP="00857C80">
      <w:pPr>
        <w:pStyle w:val="4"/>
        <w:numPr>
          <w:ilvl w:val="0"/>
          <w:numId w:val="7"/>
        </w:numPr>
        <w:tabs>
          <w:tab w:val="num" w:pos="720"/>
        </w:tabs>
        <w:ind w:left="720" w:hanging="360"/>
        <w:rPr>
          <w:sz w:val="44"/>
          <w:szCs w:val="44"/>
        </w:rPr>
      </w:pPr>
      <w:r w:rsidRPr="00857C80">
        <w:rPr>
          <w:rFonts w:hint="eastAsia"/>
          <w:sz w:val="44"/>
          <w:szCs w:val="44"/>
        </w:rPr>
        <w:lastRenderedPageBreak/>
        <w:t>2</w:t>
      </w:r>
      <w:r w:rsidRPr="00857C80">
        <w:rPr>
          <w:sz w:val="44"/>
          <w:szCs w:val="44"/>
        </w:rPr>
        <w:t xml:space="preserve"> </w:t>
      </w:r>
      <w:r w:rsidRPr="00857C80">
        <w:rPr>
          <w:rFonts w:hint="eastAsia"/>
          <w:sz w:val="44"/>
          <w:szCs w:val="44"/>
        </w:rPr>
        <w:t>数据库设计</w:t>
      </w:r>
    </w:p>
    <w:p w14:paraId="083EBAC7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t>ER</w:t>
      </w:r>
      <w:r>
        <w:rPr>
          <w:rFonts w:hint="eastAsia"/>
        </w:rPr>
        <w:t>图</w:t>
      </w:r>
    </w:p>
    <w:p w14:paraId="69902029" w14:textId="2AE9169D" w:rsidR="00857C80" w:rsidRDefault="00857C80" w:rsidP="00857C80">
      <w:r>
        <w:rPr>
          <w:noProof/>
        </w:rPr>
        <w:drawing>
          <wp:inline distT="0" distB="0" distL="0" distR="0" wp14:anchorId="61B7F4D7" wp14:editId="4E6C46E8">
            <wp:extent cx="4796155" cy="3300095"/>
            <wp:effectExtent l="0" t="0" r="4445" b="0"/>
            <wp:docPr id="19728804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A3C1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rPr>
          <w:rFonts w:hint="eastAsia"/>
        </w:rPr>
        <w:t>数据库表结构</w:t>
      </w:r>
    </w:p>
    <w:p w14:paraId="6D4CFB4D" w14:textId="44E2E22E" w:rsidR="00857C80" w:rsidRDefault="00857C80" w:rsidP="00857C80">
      <w:r>
        <w:t>User</w:t>
      </w:r>
      <w:r>
        <w:rPr>
          <w:rFonts w:hint="eastAsia"/>
        </w:rPr>
        <w:t>表</w:t>
      </w:r>
      <w:r>
        <w:br/>
      </w:r>
      <w:r>
        <w:rPr>
          <w:noProof/>
        </w:rPr>
        <w:drawing>
          <wp:inline distT="0" distB="0" distL="0" distR="0" wp14:anchorId="6938D4BD" wp14:editId="1CDB6346">
            <wp:extent cx="4796155" cy="807720"/>
            <wp:effectExtent l="0" t="0" r="4445" b="0"/>
            <wp:docPr id="203548829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B128" w14:textId="77777777" w:rsidR="00857C80" w:rsidRDefault="00857C80" w:rsidP="00857C80"/>
    <w:p w14:paraId="020632DD" w14:textId="77777777" w:rsidR="00857C80" w:rsidRDefault="00857C80" w:rsidP="00857C80">
      <w:r>
        <w:t>Order</w:t>
      </w:r>
      <w:r>
        <w:rPr>
          <w:rFonts w:hint="eastAsia"/>
        </w:rPr>
        <w:t>表</w:t>
      </w:r>
    </w:p>
    <w:p w14:paraId="42D9E7E8" w14:textId="0AEAA18F" w:rsidR="00857C80" w:rsidRDefault="00857C80" w:rsidP="00857C80">
      <w:r>
        <w:rPr>
          <w:noProof/>
        </w:rPr>
        <w:lastRenderedPageBreak/>
        <w:drawing>
          <wp:inline distT="0" distB="0" distL="0" distR="0" wp14:anchorId="44464FD2" wp14:editId="548F69D1">
            <wp:extent cx="4796155" cy="1130300"/>
            <wp:effectExtent l="0" t="0" r="4445" b="0"/>
            <wp:docPr id="18796547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7BC9" w14:textId="77777777" w:rsidR="00857C80" w:rsidRDefault="00857C80" w:rsidP="00857C80">
      <w:r>
        <w:t>Message</w:t>
      </w:r>
      <w:r>
        <w:rPr>
          <w:rFonts w:hint="eastAsia"/>
        </w:rPr>
        <w:t>表</w:t>
      </w:r>
    </w:p>
    <w:p w14:paraId="4073A9F5" w14:textId="14947AC9" w:rsidR="00857C80" w:rsidRDefault="00857C80" w:rsidP="00857C80">
      <w:r>
        <w:rPr>
          <w:noProof/>
        </w:rPr>
        <w:drawing>
          <wp:inline distT="0" distB="0" distL="0" distR="0" wp14:anchorId="5870FA1D" wp14:editId="3F4BA896">
            <wp:extent cx="4796155" cy="659765"/>
            <wp:effectExtent l="0" t="0" r="4445" b="6985"/>
            <wp:docPr id="1106361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F0F9" w14:textId="77777777" w:rsidR="00857C80" w:rsidRDefault="00857C80" w:rsidP="00857C80"/>
    <w:p w14:paraId="6C68598B" w14:textId="77777777" w:rsidR="00857C80" w:rsidRDefault="00857C80" w:rsidP="00857C80">
      <w:r>
        <w:t>Good</w:t>
      </w:r>
      <w:r>
        <w:rPr>
          <w:rFonts w:hint="eastAsia"/>
        </w:rPr>
        <w:t>表</w:t>
      </w:r>
    </w:p>
    <w:p w14:paraId="7A402892" w14:textId="110C7C8E" w:rsidR="00857C80" w:rsidRDefault="00857C80" w:rsidP="00857C80">
      <w:r>
        <w:rPr>
          <w:noProof/>
        </w:rPr>
        <w:drawing>
          <wp:inline distT="0" distB="0" distL="0" distR="0" wp14:anchorId="013807AD" wp14:editId="3DCEBD94">
            <wp:extent cx="4796155" cy="899795"/>
            <wp:effectExtent l="0" t="0" r="4445" b="0"/>
            <wp:docPr id="110423159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6BA5" w14:textId="77777777" w:rsidR="00857C80" w:rsidRDefault="00857C80" w:rsidP="00857C80"/>
    <w:p w14:paraId="566B3D21" w14:textId="77777777" w:rsidR="00857C80" w:rsidRDefault="00857C80" w:rsidP="00857C80">
      <w:r>
        <w:t>Category</w:t>
      </w:r>
      <w:r>
        <w:rPr>
          <w:rFonts w:hint="eastAsia"/>
        </w:rPr>
        <w:t>表</w:t>
      </w:r>
    </w:p>
    <w:p w14:paraId="6B1510EC" w14:textId="502BF423" w:rsidR="00857C80" w:rsidRDefault="00857C80" w:rsidP="00857C80">
      <w:r>
        <w:rPr>
          <w:noProof/>
        </w:rPr>
        <w:drawing>
          <wp:inline distT="0" distB="0" distL="0" distR="0" wp14:anchorId="5D8B22DB" wp14:editId="25553055">
            <wp:extent cx="4796155" cy="331470"/>
            <wp:effectExtent l="0" t="0" r="4445" b="0"/>
            <wp:docPr id="17461746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2A31" w14:textId="77777777" w:rsidR="00857C80" w:rsidRDefault="00857C80" w:rsidP="00857C80"/>
    <w:p w14:paraId="395A6867" w14:textId="77777777" w:rsidR="00857C80" w:rsidRDefault="00857C80" w:rsidP="00857C80">
      <w:r>
        <w:t>Car</w:t>
      </w:r>
      <w:r>
        <w:rPr>
          <w:rFonts w:hint="eastAsia"/>
        </w:rPr>
        <w:t>表</w:t>
      </w:r>
    </w:p>
    <w:p w14:paraId="5C63FFA6" w14:textId="4FD58984" w:rsidR="00857C80" w:rsidRDefault="00857C80" w:rsidP="00857C80">
      <w:r>
        <w:rPr>
          <w:noProof/>
        </w:rPr>
        <w:drawing>
          <wp:inline distT="0" distB="0" distL="0" distR="0" wp14:anchorId="3DC50F71" wp14:editId="5B99FEBF">
            <wp:extent cx="4796155" cy="370205"/>
            <wp:effectExtent l="0" t="0" r="4445" b="0"/>
            <wp:docPr id="6104059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610B" w14:textId="77777777" w:rsid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</w:pPr>
      <w:r>
        <w:rPr>
          <w:rFonts w:hint="eastAsia"/>
        </w:rPr>
        <w:t>数据库数据样例</w:t>
      </w:r>
    </w:p>
    <w:p w14:paraId="30BE9F64" w14:textId="73993750" w:rsidR="00857C80" w:rsidRDefault="00857C80" w:rsidP="00857C80">
      <w:r>
        <w:t>User</w:t>
      </w:r>
      <w:r>
        <w:rPr>
          <w:rFonts w:hint="eastAsia"/>
        </w:rPr>
        <w:t>表</w:t>
      </w:r>
      <w:r>
        <w:br/>
      </w:r>
      <w:r>
        <w:rPr>
          <w:noProof/>
        </w:rPr>
        <w:drawing>
          <wp:inline distT="0" distB="0" distL="0" distR="0" wp14:anchorId="4BEE25DC" wp14:editId="3B197B3F">
            <wp:extent cx="4796155" cy="1191895"/>
            <wp:effectExtent l="0" t="0" r="4445" b="8255"/>
            <wp:docPr id="10480909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823E" w14:textId="77777777" w:rsidR="00857C80" w:rsidRDefault="00857C80" w:rsidP="00857C80"/>
    <w:p w14:paraId="349256DF" w14:textId="77777777" w:rsidR="00857C80" w:rsidRDefault="00857C80" w:rsidP="00857C80">
      <w:r>
        <w:lastRenderedPageBreak/>
        <w:t>Order</w:t>
      </w:r>
      <w:r>
        <w:rPr>
          <w:rFonts w:hint="eastAsia"/>
        </w:rPr>
        <w:t>表</w:t>
      </w:r>
    </w:p>
    <w:p w14:paraId="6D1B7463" w14:textId="6D7E2B49" w:rsidR="00857C80" w:rsidRDefault="00857C80" w:rsidP="00857C80">
      <w:r>
        <w:rPr>
          <w:noProof/>
        </w:rPr>
        <w:drawing>
          <wp:inline distT="0" distB="0" distL="0" distR="0" wp14:anchorId="0A2F5186" wp14:editId="50F8A27B">
            <wp:extent cx="4796155" cy="355600"/>
            <wp:effectExtent l="0" t="0" r="4445" b="6350"/>
            <wp:docPr id="6479655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CEFD4" w14:textId="77777777" w:rsidR="00857C80" w:rsidRDefault="00857C80" w:rsidP="00857C80"/>
    <w:p w14:paraId="0F996738" w14:textId="77777777" w:rsidR="00857C80" w:rsidRDefault="00857C80" w:rsidP="00857C80">
      <w:r>
        <w:t>Message</w:t>
      </w:r>
      <w:r>
        <w:rPr>
          <w:rFonts w:hint="eastAsia"/>
        </w:rPr>
        <w:t>表</w:t>
      </w:r>
    </w:p>
    <w:p w14:paraId="0B198299" w14:textId="659B5795" w:rsidR="00857C80" w:rsidRDefault="00857C80" w:rsidP="00857C80">
      <w:r>
        <w:rPr>
          <w:noProof/>
        </w:rPr>
        <w:drawing>
          <wp:inline distT="0" distB="0" distL="0" distR="0" wp14:anchorId="54574B09" wp14:editId="01B05AE3">
            <wp:extent cx="4107180" cy="1178560"/>
            <wp:effectExtent l="0" t="0" r="7620" b="2540"/>
            <wp:docPr id="17624504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E459" w14:textId="77777777" w:rsidR="00857C80" w:rsidRDefault="00857C80" w:rsidP="00857C80"/>
    <w:p w14:paraId="4C4C1016" w14:textId="77777777" w:rsidR="00857C80" w:rsidRDefault="00857C80" w:rsidP="00857C80">
      <w:r>
        <w:t>Good</w:t>
      </w:r>
      <w:r>
        <w:rPr>
          <w:rFonts w:hint="eastAsia"/>
        </w:rPr>
        <w:t>表</w:t>
      </w:r>
    </w:p>
    <w:p w14:paraId="1D11E93F" w14:textId="2C0B8EB7" w:rsidR="00857C80" w:rsidRDefault="00857C80" w:rsidP="00857C80">
      <w:r>
        <w:rPr>
          <w:noProof/>
        </w:rPr>
        <w:drawing>
          <wp:inline distT="0" distB="0" distL="0" distR="0" wp14:anchorId="33E66B71" wp14:editId="0F3CD6DD">
            <wp:extent cx="4796155" cy="1645285"/>
            <wp:effectExtent l="0" t="0" r="4445" b="0"/>
            <wp:docPr id="158537828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DD3C7" w14:textId="77777777" w:rsidR="00857C80" w:rsidRDefault="00857C80" w:rsidP="00857C80"/>
    <w:p w14:paraId="2022547C" w14:textId="77777777" w:rsidR="00857C80" w:rsidRDefault="00857C80" w:rsidP="00857C80">
      <w:r>
        <w:t>Category</w:t>
      </w:r>
      <w:r>
        <w:rPr>
          <w:rFonts w:hint="eastAsia"/>
        </w:rPr>
        <w:t>表</w:t>
      </w:r>
    </w:p>
    <w:p w14:paraId="600FCEB2" w14:textId="08E8A478" w:rsidR="00857C80" w:rsidRDefault="00857C80" w:rsidP="00857C80">
      <w:r>
        <w:rPr>
          <w:noProof/>
        </w:rPr>
        <w:lastRenderedPageBreak/>
        <w:drawing>
          <wp:inline distT="0" distB="0" distL="0" distR="0" wp14:anchorId="29B4995B" wp14:editId="5D971AB6">
            <wp:extent cx="1839595" cy="3134360"/>
            <wp:effectExtent l="0" t="0" r="8255" b="8890"/>
            <wp:docPr id="22476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95E9A" w14:textId="77777777" w:rsidR="00857C80" w:rsidRDefault="00857C80" w:rsidP="00857C80"/>
    <w:p w14:paraId="202F0EEB" w14:textId="77777777" w:rsidR="00857C80" w:rsidRDefault="00857C80" w:rsidP="00857C80">
      <w:r>
        <w:t>Car</w:t>
      </w:r>
      <w:r>
        <w:rPr>
          <w:rFonts w:hint="eastAsia"/>
        </w:rPr>
        <w:t>表</w:t>
      </w:r>
    </w:p>
    <w:p w14:paraId="485C0019" w14:textId="45E81DBB" w:rsidR="00857C80" w:rsidRDefault="00857C80" w:rsidP="00857C80">
      <w:r>
        <w:rPr>
          <w:noProof/>
        </w:rPr>
        <w:drawing>
          <wp:inline distT="0" distB="0" distL="0" distR="0" wp14:anchorId="106C0098" wp14:editId="1E267F23">
            <wp:extent cx="2420620" cy="639445"/>
            <wp:effectExtent l="0" t="0" r="0" b="8255"/>
            <wp:docPr id="20218996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9894" w14:textId="77777777" w:rsidR="00316F8D" w:rsidRDefault="00316F8D" w:rsidP="00857C80"/>
    <w:p w14:paraId="1C31DFC0" w14:textId="77777777" w:rsidR="00316F8D" w:rsidRDefault="00316F8D" w:rsidP="00316F8D">
      <w:pPr>
        <w:pStyle w:val="FirstParagraph"/>
        <w:jc w:val="center"/>
      </w:pPr>
      <w:r>
        <w:rPr>
          <w:b/>
          <w:bCs/>
        </w:rPr>
        <w:t>表1：car表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01"/>
        <w:gridCol w:w="3548"/>
        <w:gridCol w:w="2894"/>
      </w:tblGrid>
      <w:tr w:rsidR="00316F8D" w14:paraId="3E4A7DC0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6195B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AB8E2C5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1E08B3E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55B7C563" w14:textId="77777777" w:rsidTr="00F66EE2">
        <w:tc>
          <w:tcPr>
            <w:tcW w:w="0" w:type="auto"/>
          </w:tcPr>
          <w:p w14:paraId="4AC6F961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0" w:type="auto"/>
          </w:tcPr>
          <w:p w14:paraId="4E59D4C8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0" w:type="auto"/>
          </w:tcPr>
          <w:p w14:paraId="6744CEA0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购物车ID:自增列，主键</w:t>
            </w:r>
          </w:p>
        </w:tc>
      </w:tr>
      <w:tr w:rsidR="00316F8D" w14:paraId="5CFC5B67" w14:textId="77777777" w:rsidTr="00F66EE2">
        <w:tc>
          <w:tcPr>
            <w:tcW w:w="0" w:type="auto"/>
          </w:tcPr>
          <w:p w14:paraId="061C4B13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0" w:type="auto"/>
          </w:tcPr>
          <w:p w14:paraId="0678BECB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0" w:type="auto"/>
          </w:tcPr>
          <w:p w14:paraId="613C2FA3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22A49AC6" w14:textId="77777777" w:rsidTr="00F66EE2">
        <w:tc>
          <w:tcPr>
            <w:tcW w:w="0" w:type="auto"/>
          </w:tcPr>
          <w:p w14:paraId="584B5A6E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good_id</w:t>
            </w:r>
            <w:proofErr w:type="spellEnd"/>
          </w:p>
        </w:tc>
        <w:tc>
          <w:tcPr>
            <w:tcW w:w="0" w:type="auto"/>
          </w:tcPr>
          <w:p w14:paraId="5DD909E5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0" w:type="auto"/>
          </w:tcPr>
          <w:p w14:paraId="6A5D9185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</w:tbl>
    <w:p w14:paraId="1FD25049" w14:textId="77777777" w:rsidR="00316F8D" w:rsidRDefault="00316F8D" w:rsidP="00316F8D">
      <w:pPr>
        <w:pStyle w:val="ad"/>
        <w:jc w:val="center"/>
      </w:pPr>
      <w:r>
        <w:rPr>
          <w:b/>
          <w:bCs/>
        </w:rPr>
        <w:t>表2：category表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775CFE11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625EB66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66880B2B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0C215F98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4BFCA9C1" w14:textId="77777777" w:rsidTr="00F66EE2">
        <w:tc>
          <w:tcPr>
            <w:tcW w:w="2640" w:type="dxa"/>
          </w:tcPr>
          <w:p w14:paraId="458BC6B0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1E52392A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5367B0F6" w14:textId="77777777" w:rsidR="00316F8D" w:rsidRDefault="00316F8D" w:rsidP="00F66EE2">
            <w:pPr>
              <w:pStyle w:val="Compact"/>
            </w:pPr>
            <w:proofErr w:type="spellStart"/>
            <w:r>
              <w:t>种类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2B5BBEAA" w14:textId="77777777" w:rsidTr="00F66EE2">
        <w:tc>
          <w:tcPr>
            <w:tcW w:w="2640" w:type="dxa"/>
          </w:tcPr>
          <w:p w14:paraId="37092988" w14:textId="77777777" w:rsidR="00316F8D" w:rsidRDefault="00316F8D" w:rsidP="00F66EE2">
            <w:pPr>
              <w:pStyle w:val="Compact"/>
            </w:pPr>
            <w:r>
              <w:t>name</w:t>
            </w:r>
          </w:p>
        </w:tc>
        <w:tc>
          <w:tcPr>
            <w:tcW w:w="2640" w:type="dxa"/>
          </w:tcPr>
          <w:p w14:paraId="758B06C4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NOT NULL</w:t>
            </w:r>
          </w:p>
        </w:tc>
        <w:tc>
          <w:tcPr>
            <w:tcW w:w="2640" w:type="dxa"/>
          </w:tcPr>
          <w:p w14:paraId="718F8E87" w14:textId="77777777" w:rsidR="00316F8D" w:rsidRDefault="00316F8D" w:rsidP="00F66EE2">
            <w:pPr>
              <w:pStyle w:val="Compact"/>
            </w:pPr>
            <w:proofErr w:type="spellStart"/>
            <w:r>
              <w:t>种类名称</w:t>
            </w:r>
            <w:proofErr w:type="spellEnd"/>
          </w:p>
        </w:tc>
      </w:tr>
    </w:tbl>
    <w:p w14:paraId="79AE4FB4" w14:textId="77777777" w:rsidR="00316F8D" w:rsidRDefault="00316F8D" w:rsidP="00316F8D">
      <w:pPr>
        <w:pStyle w:val="ad"/>
        <w:jc w:val="center"/>
      </w:pPr>
      <w:r>
        <w:rPr>
          <w:b/>
          <w:bCs/>
        </w:rPr>
        <w:t>表3：good表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66F5CAAE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4A554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4197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BE891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23C11884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D6467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1B289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B19FF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商品ID：自增，主键</w:t>
            </w:r>
          </w:p>
        </w:tc>
      </w:tr>
      <w:tr w:rsidR="00316F8D" w14:paraId="68A67276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415E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67C94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13E7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38C4FB2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20823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category_id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EF671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10AB7" w14:textId="77777777" w:rsidR="00316F8D" w:rsidRDefault="00316F8D" w:rsidP="00F66EE2">
            <w:pPr>
              <w:pStyle w:val="Compact"/>
            </w:pPr>
            <w:proofErr w:type="spellStart"/>
            <w:r>
              <w:t>种类</w:t>
            </w:r>
            <w:proofErr w:type="gramStart"/>
            <w:r>
              <w:t>ID:外键</w:t>
            </w:r>
            <w:proofErr w:type="gramEnd"/>
            <w:r>
              <w:t>，引用category（id</w:t>
            </w:r>
            <w:proofErr w:type="spellEnd"/>
            <w:r>
              <w:t>）</w:t>
            </w:r>
          </w:p>
        </w:tc>
      </w:tr>
      <w:tr w:rsidR="00316F8D" w14:paraId="1C208169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2E326" w14:textId="77777777" w:rsidR="00316F8D" w:rsidRDefault="00316F8D" w:rsidP="00F66EE2">
            <w:pPr>
              <w:pStyle w:val="Compact"/>
            </w:pPr>
            <w:r>
              <w:t>title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1118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B4C07" w14:textId="77777777" w:rsidR="00316F8D" w:rsidRDefault="00316F8D" w:rsidP="00F66EE2">
            <w:pPr>
              <w:pStyle w:val="Compact"/>
            </w:pPr>
            <w:proofErr w:type="spellStart"/>
            <w:r>
              <w:t>商品名称</w:t>
            </w:r>
            <w:proofErr w:type="spellEnd"/>
          </w:p>
        </w:tc>
      </w:tr>
      <w:tr w:rsidR="00316F8D" w14:paraId="02693EEA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15CF5" w14:textId="77777777" w:rsidR="00316F8D" w:rsidRDefault="00316F8D" w:rsidP="00F66EE2">
            <w:pPr>
              <w:pStyle w:val="Compact"/>
            </w:pPr>
            <w:r>
              <w:t>describe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7E53F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244E1" w14:textId="77777777" w:rsidR="00316F8D" w:rsidRDefault="00316F8D" w:rsidP="00F66EE2">
            <w:pPr>
              <w:pStyle w:val="Compact"/>
            </w:pPr>
            <w:proofErr w:type="spellStart"/>
            <w:r>
              <w:t>商品描述</w:t>
            </w:r>
            <w:proofErr w:type="spellEnd"/>
          </w:p>
        </w:tc>
      </w:tr>
      <w:tr w:rsidR="00316F8D" w14:paraId="79D06F4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F52F4" w14:textId="77777777" w:rsidR="00316F8D" w:rsidRDefault="00316F8D" w:rsidP="00F66EE2">
            <w:pPr>
              <w:pStyle w:val="Compact"/>
            </w:pPr>
            <w:r>
              <w:t>price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E1A1B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C68E3" w14:textId="77777777" w:rsidR="00316F8D" w:rsidRDefault="00316F8D" w:rsidP="00F66EE2">
            <w:pPr>
              <w:pStyle w:val="Compact"/>
            </w:pPr>
            <w:proofErr w:type="spellStart"/>
            <w:r>
              <w:t>商品价格</w:t>
            </w:r>
            <w:proofErr w:type="spellEnd"/>
          </w:p>
        </w:tc>
      </w:tr>
      <w:tr w:rsidR="00316F8D" w14:paraId="72E35C02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AEEEF" w14:textId="77777777" w:rsidR="00316F8D" w:rsidRDefault="00316F8D" w:rsidP="00F66EE2">
            <w:pPr>
              <w:pStyle w:val="Compact"/>
            </w:pPr>
            <w:proofErr w:type="spellStart"/>
            <w:r>
              <w:t>img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D3172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ECE77" w14:textId="77777777" w:rsidR="00316F8D" w:rsidRDefault="00316F8D" w:rsidP="00F66EE2">
            <w:pPr>
              <w:pStyle w:val="Compact"/>
            </w:pPr>
            <w:proofErr w:type="spellStart"/>
            <w:r>
              <w:t>商品图片</w:t>
            </w:r>
            <w:proofErr w:type="spellEnd"/>
          </w:p>
        </w:tc>
      </w:tr>
      <w:tr w:rsidR="00316F8D" w14:paraId="4E489082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9C16" w14:textId="77777777" w:rsidR="00316F8D" w:rsidRDefault="00316F8D" w:rsidP="00F66EE2">
            <w:pPr>
              <w:pStyle w:val="Compact"/>
            </w:pPr>
            <w:r>
              <w:lastRenderedPageBreak/>
              <w:t>state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9BD01" w14:textId="77777777" w:rsidR="00316F8D" w:rsidRDefault="00316F8D" w:rsidP="00F66EE2">
            <w:pPr>
              <w:pStyle w:val="Compac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 NOT NULL DEFAULT 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48E01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商品状态：（1：未出售）（0：已出售）</w:t>
            </w:r>
          </w:p>
        </w:tc>
      </w:tr>
    </w:tbl>
    <w:p w14:paraId="50DCA464" w14:textId="77777777" w:rsidR="00316F8D" w:rsidRDefault="00316F8D" w:rsidP="00316F8D">
      <w:pPr>
        <w:pStyle w:val="ad"/>
        <w:jc w:val="center"/>
      </w:pPr>
      <w:r>
        <w:rPr>
          <w:b/>
          <w:bCs/>
        </w:rPr>
        <w:t>表4：message表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71D95641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3B9B7003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5524FB34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06C5EB1C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790041D3" w14:textId="77777777" w:rsidTr="00F66EE2">
        <w:tc>
          <w:tcPr>
            <w:tcW w:w="2640" w:type="dxa"/>
          </w:tcPr>
          <w:p w14:paraId="39CEE796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51973597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30EFC25D" w14:textId="77777777" w:rsidR="00316F8D" w:rsidRDefault="00316F8D" w:rsidP="00F66EE2">
            <w:pPr>
              <w:pStyle w:val="Compact"/>
            </w:pPr>
            <w:proofErr w:type="spellStart"/>
            <w:r>
              <w:t>留言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06398741" w14:textId="77777777" w:rsidTr="00F66EE2">
        <w:tc>
          <w:tcPr>
            <w:tcW w:w="2640" w:type="dxa"/>
          </w:tcPr>
          <w:p w14:paraId="19EA25E7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</w:tcPr>
          <w:p w14:paraId="46BCD846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</w:tcPr>
          <w:p w14:paraId="55C1C899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50584136" w14:textId="77777777" w:rsidTr="00F66EE2">
        <w:tc>
          <w:tcPr>
            <w:tcW w:w="2640" w:type="dxa"/>
          </w:tcPr>
          <w:p w14:paraId="68066AC7" w14:textId="77777777" w:rsidR="00316F8D" w:rsidRDefault="00316F8D" w:rsidP="00F66EE2">
            <w:pPr>
              <w:pStyle w:val="Compact"/>
            </w:pPr>
            <w:proofErr w:type="spellStart"/>
            <w:r>
              <w:t>good_id</w:t>
            </w:r>
            <w:proofErr w:type="spellEnd"/>
          </w:p>
        </w:tc>
        <w:tc>
          <w:tcPr>
            <w:tcW w:w="2640" w:type="dxa"/>
          </w:tcPr>
          <w:p w14:paraId="593B4DE6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</w:tcPr>
          <w:p w14:paraId="53286930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  <w:tr w:rsidR="00316F8D" w14:paraId="621E6B0E" w14:textId="77777777" w:rsidTr="00F66EE2">
        <w:tc>
          <w:tcPr>
            <w:tcW w:w="2640" w:type="dxa"/>
          </w:tcPr>
          <w:p w14:paraId="64CA883C" w14:textId="77777777" w:rsidR="00316F8D" w:rsidRDefault="00316F8D" w:rsidP="00F66EE2">
            <w:pPr>
              <w:pStyle w:val="Compact"/>
            </w:pPr>
            <w:r>
              <w:t>content</w:t>
            </w:r>
          </w:p>
        </w:tc>
        <w:tc>
          <w:tcPr>
            <w:tcW w:w="2640" w:type="dxa"/>
          </w:tcPr>
          <w:p w14:paraId="48D95AE9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</w:tcPr>
          <w:p w14:paraId="558172D0" w14:textId="77777777" w:rsidR="00316F8D" w:rsidRDefault="00316F8D" w:rsidP="00F66EE2">
            <w:pPr>
              <w:pStyle w:val="Compact"/>
            </w:pPr>
            <w:proofErr w:type="spellStart"/>
            <w:r>
              <w:t>留言内容</w:t>
            </w:r>
            <w:proofErr w:type="spellEnd"/>
          </w:p>
        </w:tc>
      </w:tr>
    </w:tbl>
    <w:p w14:paraId="43FDDB97" w14:textId="77777777" w:rsidR="00316F8D" w:rsidRDefault="00316F8D" w:rsidP="00316F8D">
      <w:pPr>
        <w:pStyle w:val="ad"/>
        <w:jc w:val="center"/>
      </w:pPr>
      <w:r>
        <w:rPr>
          <w:b/>
          <w:bCs/>
        </w:rPr>
        <w:t>表5：order表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0535529B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E1215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表项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8B4D9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EE789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666DEB93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EC3FF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1F69C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EAADF" w14:textId="77777777" w:rsidR="00316F8D" w:rsidRDefault="00316F8D" w:rsidP="00F66EE2">
            <w:pPr>
              <w:pStyle w:val="Compact"/>
            </w:pPr>
            <w:proofErr w:type="spellStart"/>
            <w:r>
              <w:t>订单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5077625C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359F2" w14:textId="77777777" w:rsidR="00316F8D" w:rsidRDefault="00316F8D" w:rsidP="00F66EE2">
            <w:pPr>
              <w:pStyle w:val="Compact"/>
            </w:pPr>
            <w:proofErr w:type="spellStart"/>
            <w:r>
              <w:t>user_id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4FD7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9A40C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ID:外键</w:t>
            </w:r>
            <w:proofErr w:type="gramEnd"/>
            <w:r>
              <w:t>，引用user</w:t>
            </w:r>
            <w:proofErr w:type="spellEnd"/>
            <w:r>
              <w:t>(id)</w:t>
            </w:r>
          </w:p>
        </w:tc>
      </w:tr>
      <w:tr w:rsidR="00316F8D" w14:paraId="5604955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42F5" w14:textId="77777777" w:rsidR="00316F8D" w:rsidRDefault="00316F8D" w:rsidP="00F66EE2">
            <w:pPr>
              <w:pStyle w:val="Compact"/>
            </w:pPr>
            <w:proofErr w:type="spellStart"/>
            <w:r>
              <w:t>good_id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67B2F" w14:textId="77777777" w:rsidR="00316F8D" w:rsidRDefault="00316F8D" w:rsidP="00F66EE2">
            <w:pPr>
              <w:pStyle w:val="Compact"/>
            </w:pPr>
            <w:r>
              <w:t>int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08D2C" w14:textId="77777777" w:rsidR="00316F8D" w:rsidRDefault="00316F8D" w:rsidP="00F66EE2">
            <w:pPr>
              <w:pStyle w:val="Compact"/>
            </w:pPr>
            <w:proofErr w:type="spellStart"/>
            <w:r>
              <w:t>商品</w:t>
            </w:r>
            <w:proofErr w:type="gramStart"/>
            <w:r>
              <w:t>ID:外键</w:t>
            </w:r>
            <w:proofErr w:type="gramEnd"/>
            <w:r>
              <w:t>，引用good</w:t>
            </w:r>
            <w:proofErr w:type="spellEnd"/>
            <w:r>
              <w:t>(id)</w:t>
            </w:r>
          </w:p>
        </w:tc>
      </w:tr>
      <w:tr w:rsidR="00316F8D" w14:paraId="586D370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13772" w14:textId="77777777" w:rsidR="00316F8D" w:rsidRDefault="00316F8D" w:rsidP="00F66EE2">
            <w:pPr>
              <w:pStyle w:val="Compact"/>
            </w:pPr>
            <w:proofErr w:type="spellStart"/>
            <w:r>
              <w:t>take_name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8BCEC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47F87" w14:textId="77777777" w:rsidR="00316F8D" w:rsidRDefault="00316F8D" w:rsidP="00F66EE2">
            <w:pPr>
              <w:pStyle w:val="Compact"/>
            </w:pPr>
            <w:proofErr w:type="spellStart"/>
            <w:r>
              <w:t>收件人姓名</w:t>
            </w:r>
            <w:proofErr w:type="spellEnd"/>
          </w:p>
        </w:tc>
      </w:tr>
      <w:tr w:rsidR="00316F8D" w14:paraId="17575AE4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60C31" w14:textId="77777777" w:rsidR="00316F8D" w:rsidRDefault="00316F8D" w:rsidP="00F66EE2">
            <w:pPr>
              <w:pStyle w:val="Compact"/>
            </w:pPr>
            <w:proofErr w:type="spellStart"/>
            <w:r>
              <w:t>take_address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EBA86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670EE" w14:textId="77777777" w:rsidR="00316F8D" w:rsidRDefault="00316F8D" w:rsidP="00F66EE2">
            <w:pPr>
              <w:pStyle w:val="Compact"/>
            </w:pPr>
            <w:proofErr w:type="spellStart"/>
            <w:r>
              <w:t>收件人地址</w:t>
            </w:r>
            <w:proofErr w:type="spellEnd"/>
          </w:p>
        </w:tc>
      </w:tr>
      <w:tr w:rsidR="00316F8D" w14:paraId="02423F99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69D0C" w14:textId="77777777" w:rsidR="00316F8D" w:rsidRDefault="00316F8D" w:rsidP="00F66EE2">
            <w:pPr>
              <w:pStyle w:val="Compact"/>
            </w:pPr>
            <w:proofErr w:type="spellStart"/>
            <w:r>
              <w:t>take_phone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7C05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 xml:space="preserve">15) CHARACTER SET </w:t>
            </w:r>
            <w:r>
              <w:lastRenderedPageBreak/>
              <w:t>utf8mb3 COLLATE utf8mb3_general_ci NOT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9C187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收件人电话</w:t>
            </w:r>
            <w:proofErr w:type="spellEnd"/>
          </w:p>
        </w:tc>
      </w:tr>
      <w:tr w:rsidR="00316F8D" w14:paraId="381D632E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E851B" w14:textId="77777777" w:rsidR="00316F8D" w:rsidRDefault="00316F8D" w:rsidP="00F66EE2">
            <w:pPr>
              <w:pStyle w:val="Compact"/>
            </w:pPr>
            <w:r>
              <w:t>state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5434F" w14:textId="77777777" w:rsidR="00316F8D" w:rsidRDefault="00316F8D" w:rsidP="00F66EE2">
            <w:pPr>
              <w:pStyle w:val="Compact"/>
            </w:pPr>
            <w:proofErr w:type="spellStart"/>
            <w:r>
              <w:t>tinyint</w:t>
            </w:r>
            <w:proofErr w:type="spellEnd"/>
            <w:r>
              <w:t xml:space="preserve"> NOT NULL DEFAULT 1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43120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订单状态：1:待确认 2:待发货 3:待收货 4:已完成</w:t>
            </w:r>
          </w:p>
        </w:tc>
      </w:tr>
      <w:tr w:rsidR="00316F8D" w14:paraId="33A10393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2AB49" w14:textId="77777777" w:rsidR="00316F8D" w:rsidRDefault="00316F8D" w:rsidP="00F66EE2">
            <w:pPr>
              <w:pStyle w:val="Compact"/>
            </w:pPr>
            <w:proofErr w:type="spellStart"/>
            <w:r>
              <w:t>express_name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1E59C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20) CHARACTER SET utf8mb3 COLLATE utf8mb3_general_ci NULL DEFAULT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28690" w14:textId="77777777" w:rsidR="00316F8D" w:rsidRDefault="00316F8D" w:rsidP="00F66EE2">
            <w:pPr>
              <w:pStyle w:val="Compact"/>
            </w:pPr>
            <w:proofErr w:type="spellStart"/>
            <w:r>
              <w:t>快递公司</w:t>
            </w:r>
            <w:proofErr w:type="spellEnd"/>
          </w:p>
        </w:tc>
      </w:tr>
      <w:tr w:rsidR="00316F8D" w14:paraId="5B7C0A81" w14:textId="77777777" w:rsidTr="00F66EE2"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30042" w14:textId="77777777" w:rsidR="00316F8D" w:rsidRDefault="00316F8D" w:rsidP="00F66EE2">
            <w:pPr>
              <w:pStyle w:val="Compact"/>
            </w:pPr>
            <w:proofErr w:type="spellStart"/>
            <w:r>
              <w:t>express_number</w:t>
            </w:r>
            <w:proofErr w:type="spellEnd"/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DC65B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NULL DEFAULT NULL</w:t>
            </w:r>
          </w:p>
        </w:tc>
        <w:tc>
          <w:tcPr>
            <w:tcW w:w="2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7DDC" w14:textId="77777777" w:rsidR="00316F8D" w:rsidRDefault="00316F8D" w:rsidP="00F66EE2">
            <w:pPr>
              <w:pStyle w:val="Compact"/>
            </w:pPr>
            <w:proofErr w:type="spellStart"/>
            <w:r>
              <w:t>快递单号</w:t>
            </w:r>
            <w:proofErr w:type="spellEnd"/>
          </w:p>
        </w:tc>
      </w:tr>
    </w:tbl>
    <w:p w14:paraId="40ABEFCC" w14:textId="77777777" w:rsidR="00316F8D" w:rsidRDefault="00316F8D" w:rsidP="00316F8D">
      <w:pPr>
        <w:pStyle w:val="ad"/>
        <w:jc w:val="center"/>
      </w:pPr>
      <w:r>
        <w:rPr>
          <w:b/>
          <w:bCs/>
        </w:rPr>
        <w:lastRenderedPageBreak/>
        <w:t>表6：user表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515"/>
        <w:gridCol w:w="2514"/>
        <w:gridCol w:w="2514"/>
      </w:tblGrid>
      <w:tr w:rsidR="00316F8D" w14:paraId="1CCF3FDD" w14:textId="77777777" w:rsidTr="00F66E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40" w:type="dxa"/>
            <w:tcBorders>
              <w:bottom w:val="none" w:sz="0" w:space="0" w:color="auto"/>
            </w:tcBorders>
          </w:tcPr>
          <w:p w14:paraId="1F1B4565" w14:textId="77777777" w:rsidR="00316F8D" w:rsidRDefault="00316F8D" w:rsidP="00F66EE2">
            <w:pPr>
              <w:pStyle w:val="Compact"/>
            </w:pPr>
            <w:proofErr w:type="spellStart"/>
            <w:r>
              <w:t>表项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7441F6D3" w14:textId="77777777" w:rsidR="00316F8D" w:rsidRDefault="00316F8D" w:rsidP="00F66EE2">
            <w:pPr>
              <w:pStyle w:val="Compact"/>
            </w:pPr>
            <w:proofErr w:type="spellStart"/>
            <w:r>
              <w:t>类型及要求</w:t>
            </w:r>
            <w:proofErr w:type="spellEnd"/>
          </w:p>
        </w:tc>
        <w:tc>
          <w:tcPr>
            <w:tcW w:w="2640" w:type="dxa"/>
            <w:tcBorders>
              <w:bottom w:val="none" w:sz="0" w:space="0" w:color="auto"/>
            </w:tcBorders>
          </w:tcPr>
          <w:p w14:paraId="21A6F344" w14:textId="77777777" w:rsidR="00316F8D" w:rsidRDefault="00316F8D" w:rsidP="00F66EE2">
            <w:pPr>
              <w:pStyle w:val="Compact"/>
            </w:pPr>
            <w:proofErr w:type="spellStart"/>
            <w:r>
              <w:t>备注</w:t>
            </w:r>
            <w:proofErr w:type="spellEnd"/>
          </w:p>
        </w:tc>
      </w:tr>
      <w:tr w:rsidR="00316F8D" w14:paraId="71FE4318" w14:textId="77777777" w:rsidTr="00F66EE2">
        <w:tc>
          <w:tcPr>
            <w:tcW w:w="2640" w:type="dxa"/>
          </w:tcPr>
          <w:p w14:paraId="55D1B1B0" w14:textId="77777777" w:rsidR="00316F8D" w:rsidRDefault="00316F8D" w:rsidP="00F66EE2">
            <w:pPr>
              <w:pStyle w:val="Compact"/>
            </w:pPr>
            <w:r>
              <w:t>id</w:t>
            </w:r>
          </w:p>
        </w:tc>
        <w:tc>
          <w:tcPr>
            <w:tcW w:w="2640" w:type="dxa"/>
          </w:tcPr>
          <w:p w14:paraId="689A93D0" w14:textId="77777777" w:rsidR="00316F8D" w:rsidRDefault="00316F8D" w:rsidP="00F66EE2">
            <w:pPr>
              <w:pStyle w:val="Compact"/>
            </w:pPr>
            <w:r>
              <w:t>int NOT NULL AUTO_INCREMENT</w:t>
            </w:r>
          </w:p>
        </w:tc>
        <w:tc>
          <w:tcPr>
            <w:tcW w:w="2640" w:type="dxa"/>
          </w:tcPr>
          <w:p w14:paraId="0D257B77" w14:textId="77777777" w:rsidR="00316F8D" w:rsidRDefault="00316F8D" w:rsidP="00F66EE2">
            <w:pPr>
              <w:pStyle w:val="Compact"/>
            </w:pPr>
            <w:proofErr w:type="spellStart"/>
            <w:r>
              <w:t>用户</w:t>
            </w:r>
            <w:proofErr w:type="gramStart"/>
            <w:r>
              <w:t>ID:自增</w:t>
            </w:r>
            <w:proofErr w:type="gramEnd"/>
            <w:r>
              <w:t>，主键</w:t>
            </w:r>
            <w:proofErr w:type="spellEnd"/>
          </w:p>
        </w:tc>
      </w:tr>
      <w:tr w:rsidR="00316F8D" w14:paraId="0E765057" w14:textId="77777777" w:rsidTr="00F66EE2">
        <w:tc>
          <w:tcPr>
            <w:tcW w:w="2640" w:type="dxa"/>
          </w:tcPr>
          <w:p w14:paraId="4260D8C5" w14:textId="77777777" w:rsidR="00316F8D" w:rsidRDefault="00316F8D" w:rsidP="00F66EE2">
            <w:pPr>
              <w:pStyle w:val="Compact"/>
            </w:pPr>
            <w:r>
              <w:t>email</w:t>
            </w:r>
          </w:p>
        </w:tc>
        <w:tc>
          <w:tcPr>
            <w:tcW w:w="2640" w:type="dxa"/>
          </w:tcPr>
          <w:p w14:paraId="1868CA85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16) CHARACTER SET utf8mb3 COLLATE utf8mb3_general_ci NOT NULL</w:t>
            </w:r>
          </w:p>
        </w:tc>
        <w:tc>
          <w:tcPr>
            <w:tcW w:w="2640" w:type="dxa"/>
          </w:tcPr>
          <w:p w14:paraId="072E18B3" w14:textId="77777777" w:rsidR="00316F8D" w:rsidRDefault="00316F8D" w:rsidP="00F66EE2">
            <w:pPr>
              <w:pStyle w:val="Compact"/>
            </w:pPr>
            <w:proofErr w:type="spellStart"/>
            <w:r>
              <w:t>用户邮箱</w:t>
            </w:r>
            <w:proofErr w:type="spellEnd"/>
          </w:p>
        </w:tc>
      </w:tr>
      <w:tr w:rsidR="00316F8D" w14:paraId="542E56B4" w14:textId="77777777" w:rsidTr="00F66EE2">
        <w:tc>
          <w:tcPr>
            <w:tcW w:w="2640" w:type="dxa"/>
          </w:tcPr>
          <w:p w14:paraId="6BF4CDC1" w14:textId="77777777" w:rsidR="00316F8D" w:rsidRDefault="00316F8D" w:rsidP="00F66EE2">
            <w:pPr>
              <w:pStyle w:val="Compact"/>
            </w:pPr>
            <w:r>
              <w:t>password</w:t>
            </w:r>
          </w:p>
        </w:tc>
        <w:tc>
          <w:tcPr>
            <w:tcW w:w="2640" w:type="dxa"/>
          </w:tcPr>
          <w:p w14:paraId="29864F23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16) CHARACTER SET utf8mb3 COLLATE utf8mb3_general_ci NOT NULL</w:t>
            </w:r>
          </w:p>
        </w:tc>
        <w:tc>
          <w:tcPr>
            <w:tcW w:w="2640" w:type="dxa"/>
          </w:tcPr>
          <w:p w14:paraId="2096CC75" w14:textId="77777777" w:rsidR="00316F8D" w:rsidRDefault="00316F8D" w:rsidP="00F66EE2">
            <w:pPr>
              <w:pStyle w:val="Compact"/>
            </w:pPr>
            <w:proofErr w:type="spellStart"/>
            <w:r>
              <w:t>用户密码</w:t>
            </w:r>
            <w:proofErr w:type="spellEnd"/>
          </w:p>
        </w:tc>
      </w:tr>
      <w:tr w:rsidR="00316F8D" w14:paraId="13C1D259" w14:textId="77777777" w:rsidTr="00F66EE2">
        <w:tc>
          <w:tcPr>
            <w:tcW w:w="2640" w:type="dxa"/>
          </w:tcPr>
          <w:p w14:paraId="10C12C0F" w14:textId="77777777" w:rsidR="00316F8D" w:rsidRDefault="00316F8D" w:rsidP="00F66EE2">
            <w:pPr>
              <w:pStyle w:val="Compact"/>
            </w:pPr>
            <w:r>
              <w:t>name</w:t>
            </w:r>
          </w:p>
        </w:tc>
        <w:tc>
          <w:tcPr>
            <w:tcW w:w="2640" w:type="dxa"/>
          </w:tcPr>
          <w:p w14:paraId="5DC3E7C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 xml:space="preserve">16) CHARACTER SET utf8mb3 COLLATE utf8mb3_general_ci </w:t>
            </w:r>
            <w:r>
              <w:lastRenderedPageBreak/>
              <w:t>NULL DEFAULT NULL</w:t>
            </w:r>
          </w:p>
        </w:tc>
        <w:tc>
          <w:tcPr>
            <w:tcW w:w="2640" w:type="dxa"/>
          </w:tcPr>
          <w:p w14:paraId="3FA0B80E" w14:textId="77777777" w:rsidR="00316F8D" w:rsidRDefault="00316F8D" w:rsidP="00F66EE2">
            <w:pPr>
              <w:pStyle w:val="Compact"/>
            </w:pPr>
            <w:proofErr w:type="spellStart"/>
            <w:r>
              <w:lastRenderedPageBreak/>
              <w:t>用户姓名</w:t>
            </w:r>
            <w:proofErr w:type="spellEnd"/>
          </w:p>
        </w:tc>
      </w:tr>
      <w:tr w:rsidR="00316F8D" w14:paraId="56839EB7" w14:textId="77777777" w:rsidTr="00F66EE2">
        <w:tc>
          <w:tcPr>
            <w:tcW w:w="2640" w:type="dxa"/>
          </w:tcPr>
          <w:p w14:paraId="0DAF4AF8" w14:textId="77777777" w:rsidR="00316F8D" w:rsidRDefault="00316F8D" w:rsidP="00F66EE2">
            <w:pPr>
              <w:pStyle w:val="Compact"/>
            </w:pPr>
            <w:r>
              <w:t>sex</w:t>
            </w:r>
          </w:p>
        </w:tc>
        <w:tc>
          <w:tcPr>
            <w:tcW w:w="2640" w:type="dxa"/>
          </w:tcPr>
          <w:p w14:paraId="18DBCD22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5) CHARACTER SET utf8mb3 COLLATE utf8mb3_general_ci NULL DEFAULT NULL</w:t>
            </w:r>
          </w:p>
        </w:tc>
        <w:tc>
          <w:tcPr>
            <w:tcW w:w="2640" w:type="dxa"/>
          </w:tcPr>
          <w:p w14:paraId="43595E4E" w14:textId="77777777" w:rsidR="00316F8D" w:rsidRDefault="00316F8D" w:rsidP="00F66EE2">
            <w:pPr>
              <w:pStyle w:val="Compact"/>
            </w:pPr>
            <w:proofErr w:type="spellStart"/>
            <w:r>
              <w:t>用户性别</w:t>
            </w:r>
            <w:proofErr w:type="spellEnd"/>
          </w:p>
        </w:tc>
      </w:tr>
      <w:tr w:rsidR="00316F8D" w14:paraId="0975398A" w14:textId="77777777" w:rsidTr="00F66EE2">
        <w:tc>
          <w:tcPr>
            <w:tcW w:w="2640" w:type="dxa"/>
          </w:tcPr>
          <w:p w14:paraId="126CBE28" w14:textId="77777777" w:rsidR="00316F8D" w:rsidRDefault="00316F8D" w:rsidP="00F66EE2">
            <w:pPr>
              <w:pStyle w:val="Compact"/>
            </w:pPr>
            <w:proofErr w:type="spellStart"/>
            <w:r>
              <w:t>img</w:t>
            </w:r>
            <w:proofErr w:type="spellEnd"/>
          </w:p>
        </w:tc>
        <w:tc>
          <w:tcPr>
            <w:tcW w:w="2640" w:type="dxa"/>
          </w:tcPr>
          <w:p w14:paraId="70C7B8AE" w14:textId="77777777" w:rsidR="00316F8D" w:rsidRDefault="00316F8D" w:rsidP="00F66EE2">
            <w:pPr>
              <w:pStyle w:val="Compact"/>
            </w:pPr>
            <w:proofErr w:type="gramStart"/>
            <w:r>
              <w:t>varchar(</w:t>
            </w:r>
            <w:proofErr w:type="gramEnd"/>
            <w:r>
              <w:t>255) CHARACTER SET utf8mb3 COLLATE utf8mb3_general_ci NULL DEFAULT ‘/lib/</w:t>
            </w:r>
            <w:proofErr w:type="spellStart"/>
            <w:r>
              <w:t>img</w:t>
            </w:r>
            <w:proofErr w:type="spellEnd"/>
            <w:r>
              <w:t>/head.jpg’</w:t>
            </w:r>
          </w:p>
        </w:tc>
        <w:tc>
          <w:tcPr>
            <w:tcW w:w="2640" w:type="dxa"/>
          </w:tcPr>
          <w:p w14:paraId="3904D53C" w14:textId="77777777" w:rsidR="00316F8D" w:rsidRDefault="00316F8D" w:rsidP="00F66EE2">
            <w:pPr>
              <w:pStyle w:val="Compact"/>
            </w:pPr>
            <w:proofErr w:type="spellStart"/>
            <w:r>
              <w:t>用户头像</w:t>
            </w:r>
            <w:proofErr w:type="spellEnd"/>
          </w:p>
        </w:tc>
      </w:tr>
      <w:tr w:rsidR="00316F8D" w14:paraId="003E1913" w14:textId="77777777" w:rsidTr="00F66EE2">
        <w:tc>
          <w:tcPr>
            <w:tcW w:w="2640" w:type="dxa"/>
          </w:tcPr>
          <w:p w14:paraId="712D1555" w14:textId="77777777" w:rsidR="00316F8D" w:rsidRDefault="00316F8D" w:rsidP="00F66EE2">
            <w:pPr>
              <w:pStyle w:val="Compact"/>
            </w:pPr>
            <w:proofErr w:type="spellStart"/>
            <w:r>
              <w:t>is_admin</w:t>
            </w:r>
            <w:proofErr w:type="spellEnd"/>
          </w:p>
        </w:tc>
        <w:tc>
          <w:tcPr>
            <w:tcW w:w="2640" w:type="dxa"/>
          </w:tcPr>
          <w:p w14:paraId="6998528A" w14:textId="77777777" w:rsidR="00316F8D" w:rsidRDefault="00316F8D" w:rsidP="00F66EE2">
            <w:pPr>
              <w:pStyle w:val="Compact"/>
            </w:pPr>
            <w:proofErr w:type="spellStart"/>
            <w:r>
              <w:t>tinyint</w:t>
            </w:r>
            <w:proofErr w:type="spellEnd"/>
            <w:r>
              <w:t xml:space="preserve"> NOT NULL DEFAULT 0</w:t>
            </w:r>
          </w:p>
        </w:tc>
        <w:tc>
          <w:tcPr>
            <w:tcW w:w="2640" w:type="dxa"/>
          </w:tcPr>
          <w:p w14:paraId="13A3714B" w14:textId="77777777" w:rsidR="00316F8D" w:rsidRDefault="00316F8D" w:rsidP="00F66EE2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是否为管理员（1：是，0：不是）</w:t>
            </w:r>
          </w:p>
        </w:tc>
      </w:tr>
    </w:tbl>
    <w:p w14:paraId="6954A4AC" w14:textId="77777777" w:rsidR="00316F8D" w:rsidRDefault="00316F8D" w:rsidP="00316F8D"/>
    <w:p w14:paraId="23FF822E" w14:textId="77777777" w:rsidR="00316F8D" w:rsidRPr="00316F8D" w:rsidRDefault="00316F8D" w:rsidP="00857C80">
      <w:pPr>
        <w:rPr>
          <w:rFonts w:hint="eastAsia"/>
        </w:rPr>
      </w:pPr>
    </w:p>
    <w:p w14:paraId="3160BFFA" w14:textId="16F5F051" w:rsidR="00857C80" w:rsidRPr="00857C80" w:rsidRDefault="00857C80" w:rsidP="00857C80">
      <w:pPr>
        <w:pStyle w:val="5"/>
        <w:numPr>
          <w:ilvl w:val="1"/>
          <w:numId w:val="7"/>
        </w:numPr>
        <w:tabs>
          <w:tab w:val="num" w:pos="1440"/>
        </w:tabs>
        <w:ind w:left="1440" w:hanging="360"/>
        <w:rPr>
          <w:rFonts w:hint="eastAsia"/>
        </w:rPr>
      </w:pPr>
      <w:proofErr w:type="spellStart"/>
      <w:r>
        <w:lastRenderedPageBreak/>
        <w:t>Sql</w:t>
      </w:r>
      <w:proofErr w:type="spellEnd"/>
      <w:r>
        <w:rPr>
          <w:rFonts w:hint="eastAsia"/>
        </w:rPr>
        <w:t>优化</w:t>
      </w:r>
    </w:p>
    <w:p w14:paraId="22D84959" w14:textId="77777777" w:rsidR="00857C80" w:rsidRDefault="00857C80" w:rsidP="00857C80">
      <w:pPr>
        <w:pStyle w:val="6"/>
        <w:numPr>
          <w:ilvl w:val="2"/>
          <w:numId w:val="7"/>
        </w:numPr>
        <w:tabs>
          <w:tab w:val="num" w:pos="2160"/>
        </w:tabs>
        <w:ind w:left="2160" w:hanging="360"/>
      </w:pPr>
      <w:r>
        <w:rPr>
          <w:rFonts w:hint="eastAsia"/>
        </w:rPr>
        <w:t>登录注册</w:t>
      </w:r>
    </w:p>
    <w:p w14:paraId="5E82A5CF" w14:textId="50F2D429" w:rsidR="00857C80" w:rsidRDefault="00857C80" w:rsidP="00857C80">
      <w:r>
        <w:rPr>
          <w:noProof/>
        </w:rPr>
        <w:drawing>
          <wp:inline distT="0" distB="0" distL="0" distR="0" wp14:anchorId="1A5F741A" wp14:editId="54AAE4D4">
            <wp:extent cx="4796155" cy="452120"/>
            <wp:effectExtent l="0" t="0" r="4445" b="5080"/>
            <wp:docPr id="17118449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FE52B" w14:textId="77777777" w:rsidR="00857C80" w:rsidRDefault="00857C80" w:rsidP="00857C80">
      <w:r>
        <w:rPr>
          <w:rFonts w:hint="eastAsia"/>
        </w:rPr>
        <w:t>对于登录</w:t>
      </w:r>
      <w:r>
        <w:t>select</w:t>
      </w:r>
      <w:r>
        <w:rPr>
          <w:rFonts w:hint="eastAsia"/>
        </w:rPr>
        <w:t>语句，</w:t>
      </w:r>
      <w:r>
        <w:t>where</w:t>
      </w:r>
      <w:r>
        <w:rPr>
          <w:rFonts w:hint="eastAsia"/>
        </w:rPr>
        <w:t>中需要判断两个条件，但是不宜给</w:t>
      </w:r>
      <w:r>
        <w:t>password</w:t>
      </w:r>
      <w:r>
        <w:rPr>
          <w:rFonts w:hint="eastAsia"/>
        </w:rPr>
        <w:t>设计上索引，并且</w:t>
      </w:r>
      <w:r>
        <w:t>email</w:t>
      </w:r>
      <w:r>
        <w:rPr>
          <w:rFonts w:hint="eastAsia"/>
        </w:rPr>
        <w:t>不应该重复，所以对</w:t>
      </w:r>
      <w:r>
        <w:t>email</w:t>
      </w:r>
      <w:r>
        <w:rPr>
          <w:rFonts w:hint="eastAsia"/>
        </w:rPr>
        <w:t>字段添加了唯一的</w:t>
      </w:r>
      <w:proofErr w:type="spellStart"/>
      <w:r>
        <w:t>B+Tree</w:t>
      </w:r>
      <w:proofErr w:type="spellEnd"/>
      <w:r>
        <w:rPr>
          <w:rFonts w:hint="eastAsia"/>
        </w:rPr>
        <w:t>索引。</w:t>
      </w:r>
    </w:p>
    <w:p w14:paraId="43A77CD6" w14:textId="5085B687" w:rsidR="00857C80" w:rsidRDefault="00857C80" w:rsidP="00857C80">
      <w:r>
        <w:rPr>
          <w:noProof/>
        </w:rPr>
        <w:drawing>
          <wp:inline distT="0" distB="0" distL="0" distR="0" wp14:anchorId="5AF5DBB7" wp14:editId="4BAD4039">
            <wp:extent cx="3609975" cy="793115"/>
            <wp:effectExtent l="0" t="0" r="9525" b="6985"/>
            <wp:docPr id="15973193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CEBE5" w14:textId="77777777" w:rsidR="00857C80" w:rsidRDefault="00857C80" w:rsidP="00857C80">
      <w:r>
        <w:rPr>
          <w:rFonts w:hint="eastAsia"/>
        </w:rPr>
        <w:t>对于注册语句，因为</w:t>
      </w:r>
      <w:r>
        <w:t>user</w:t>
      </w:r>
      <w:r>
        <w:rPr>
          <w:rFonts w:hint="eastAsia"/>
        </w:rPr>
        <w:t>表中有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，因此插入数据并不会造成底层数据移动，只会添加到</w:t>
      </w:r>
      <w:proofErr w:type="spellStart"/>
      <w:r>
        <w:t>mysql</w:t>
      </w:r>
      <w:proofErr w:type="spellEnd"/>
      <w:r>
        <w:rPr>
          <w:rFonts w:hint="eastAsia"/>
        </w:rPr>
        <w:t>页末尾，减少了随机</w:t>
      </w:r>
      <w:r>
        <w:t>IO</w:t>
      </w:r>
      <w:r>
        <w:rPr>
          <w:rFonts w:hint="eastAsia"/>
        </w:rPr>
        <w:t>。</w:t>
      </w:r>
    </w:p>
    <w:p w14:paraId="6CA274F9" w14:textId="77777777" w:rsidR="00857C80" w:rsidRDefault="00857C80" w:rsidP="00857C80">
      <w:pPr>
        <w:pStyle w:val="6"/>
        <w:numPr>
          <w:ilvl w:val="2"/>
          <w:numId w:val="7"/>
        </w:numPr>
        <w:tabs>
          <w:tab w:val="num" w:pos="2160"/>
        </w:tabs>
        <w:ind w:left="2160" w:hanging="360"/>
      </w:pPr>
      <w:r>
        <w:rPr>
          <w:rFonts w:hint="eastAsia"/>
        </w:rPr>
        <w:t>商品发布与交易</w:t>
      </w:r>
    </w:p>
    <w:p w14:paraId="2F6E6AEC" w14:textId="1359DE3B" w:rsidR="00857C80" w:rsidRDefault="00857C80" w:rsidP="00857C80">
      <w:r>
        <w:rPr>
          <w:noProof/>
        </w:rPr>
        <w:drawing>
          <wp:inline distT="0" distB="0" distL="0" distR="0" wp14:anchorId="24FAE641" wp14:editId="56083158">
            <wp:extent cx="4709160" cy="777240"/>
            <wp:effectExtent l="0" t="0" r="0" b="3810"/>
            <wp:docPr id="16129681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899F4" w14:textId="77777777" w:rsidR="00857C80" w:rsidRDefault="00857C80" w:rsidP="00857C80">
      <w:r>
        <w:rPr>
          <w:rFonts w:hint="eastAsia"/>
        </w:rPr>
        <w:t>对于发布商品语句，因为</w:t>
      </w:r>
      <w:r>
        <w:t>good</w:t>
      </w:r>
      <w:r>
        <w:rPr>
          <w:rFonts w:hint="eastAsia"/>
        </w:rPr>
        <w:t>表中有</w:t>
      </w:r>
      <w:proofErr w:type="gramStart"/>
      <w:r>
        <w:rPr>
          <w:rFonts w:hint="eastAsia"/>
        </w:rPr>
        <w:t>自增主键</w:t>
      </w:r>
      <w:proofErr w:type="gramEnd"/>
      <w:r>
        <w:rPr>
          <w:rFonts w:hint="eastAsia"/>
        </w:rPr>
        <w:t>，因此插入数据并不会造成底层数据移动，只会添加到</w:t>
      </w:r>
      <w:proofErr w:type="spellStart"/>
      <w:r>
        <w:t>mysql</w:t>
      </w:r>
      <w:proofErr w:type="spellEnd"/>
      <w:r>
        <w:rPr>
          <w:rFonts w:hint="eastAsia"/>
        </w:rPr>
        <w:t>页末尾，减少了随机</w:t>
      </w:r>
      <w:r>
        <w:t>IO</w:t>
      </w:r>
      <w:r>
        <w:rPr>
          <w:rFonts w:hint="eastAsia"/>
        </w:rPr>
        <w:t>。</w:t>
      </w:r>
    </w:p>
    <w:p w14:paraId="770704A6" w14:textId="119AF6B3" w:rsidR="00857C80" w:rsidRDefault="00857C80" w:rsidP="00857C80">
      <w:r>
        <w:rPr>
          <w:noProof/>
        </w:rPr>
        <w:drawing>
          <wp:inline distT="0" distB="0" distL="0" distR="0" wp14:anchorId="48601F3C" wp14:editId="788B431F">
            <wp:extent cx="4772660" cy="855980"/>
            <wp:effectExtent l="0" t="0" r="8890" b="1270"/>
            <wp:docPr id="13745639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3A6E" w14:textId="77777777" w:rsidR="00857C80" w:rsidRDefault="00857C80" w:rsidP="00857C80">
      <w:r>
        <w:rPr>
          <w:rFonts w:hint="eastAsia"/>
        </w:rPr>
        <w:t>对于交易语句，判断的是商品唯一的</w:t>
      </w:r>
      <w:r>
        <w:t>id</w:t>
      </w:r>
      <w:r>
        <w:rPr>
          <w:rFonts w:hint="eastAsia"/>
        </w:rPr>
        <w:t>，是</w:t>
      </w:r>
      <w:r>
        <w:t>good</w:t>
      </w:r>
      <w:r>
        <w:rPr>
          <w:rFonts w:hint="eastAsia"/>
        </w:rPr>
        <w:t>表的主键，因此</w:t>
      </w:r>
      <w:r>
        <w:t>update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直接走主键</w:t>
      </w:r>
      <w:proofErr w:type="gramEnd"/>
      <w:r>
        <w:rPr>
          <w:rFonts w:hint="eastAsia"/>
        </w:rPr>
        <w:t>索引。</w:t>
      </w:r>
    </w:p>
    <w:p w14:paraId="31B07DFB" w14:textId="77777777" w:rsidR="00857C80" w:rsidRDefault="00857C80" w:rsidP="00857C80">
      <w:pPr>
        <w:pStyle w:val="6"/>
      </w:pPr>
      <w:r>
        <w:lastRenderedPageBreak/>
        <w:t xml:space="preserve">3.4.3 </w:t>
      </w:r>
      <w:r>
        <w:rPr>
          <w:rFonts w:hint="eastAsia"/>
        </w:rPr>
        <w:t>搜索与过滤</w:t>
      </w:r>
    </w:p>
    <w:p w14:paraId="5ADDCEDD" w14:textId="5658F8FD" w:rsidR="00857C80" w:rsidRDefault="00857C80" w:rsidP="00857C80">
      <w:pPr>
        <w:pStyle w:val="5"/>
      </w:pPr>
      <w:r>
        <w:rPr>
          <w:noProof/>
        </w:rPr>
        <w:drawing>
          <wp:inline distT="0" distB="0" distL="0" distR="0" wp14:anchorId="2A9B0F8C" wp14:editId="49517DEE">
            <wp:extent cx="4796155" cy="1090930"/>
            <wp:effectExtent l="0" t="0" r="4445" b="0"/>
            <wp:docPr id="2975189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5D579" w14:textId="57C4E935" w:rsidR="00857C80" w:rsidRDefault="00857C80" w:rsidP="00857C80">
      <w:r>
        <w:rPr>
          <w:noProof/>
        </w:rPr>
        <w:drawing>
          <wp:inline distT="0" distB="0" distL="0" distR="0" wp14:anchorId="19B04408" wp14:editId="66409C9C">
            <wp:extent cx="4796155" cy="708025"/>
            <wp:effectExtent l="0" t="0" r="4445" b="0"/>
            <wp:docPr id="11177215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70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26A0" w14:textId="77777777" w:rsidR="00857C80" w:rsidRDefault="00857C80" w:rsidP="00857C80">
      <w:r>
        <w:rPr>
          <w:rFonts w:hint="eastAsia"/>
        </w:rPr>
        <w:t>搜索与过滤语句使用了三个</w:t>
      </w:r>
      <w:r>
        <w:t>where</w:t>
      </w:r>
      <w:r>
        <w:rPr>
          <w:rFonts w:hint="eastAsia"/>
        </w:rPr>
        <w:t>的条件，但是</w:t>
      </w:r>
      <w:proofErr w:type="spellStart"/>
      <w:r>
        <w:t>mybitis</w:t>
      </w:r>
      <w:proofErr w:type="spellEnd"/>
      <w:r>
        <w:rPr>
          <w:rFonts w:hint="eastAsia"/>
        </w:rPr>
        <w:t>框架会在项目运行时自动生成对应的</w:t>
      </w:r>
      <w:r>
        <w:t>select</w:t>
      </w:r>
      <w:r>
        <w:rPr>
          <w:rFonts w:hint="eastAsia"/>
        </w:rPr>
        <w:t>语句，对于这三个</w:t>
      </w:r>
      <w:r>
        <w:t>where</w:t>
      </w:r>
      <w:r>
        <w:rPr>
          <w:rFonts w:hint="eastAsia"/>
        </w:rPr>
        <w:t>条件各自都加上了索引。</w:t>
      </w:r>
    </w:p>
    <w:p w14:paraId="5E3E13BD" w14:textId="77777777" w:rsidR="00857C80" w:rsidRDefault="00857C80" w:rsidP="0071439A">
      <w:pPr>
        <w:pStyle w:val="211"/>
      </w:pPr>
    </w:p>
    <w:p w14:paraId="1DD7D2D0" w14:textId="4945AFFD" w:rsidR="00D5191E" w:rsidRDefault="00D5191E" w:rsidP="0071439A">
      <w:pPr>
        <w:pStyle w:val="211"/>
        <w:numPr>
          <w:ilvl w:val="1"/>
          <w:numId w:val="7"/>
        </w:numPr>
      </w:pPr>
      <w:r w:rsidRPr="00D5191E">
        <w:rPr>
          <w:rFonts w:hint="eastAsia"/>
        </w:rPr>
        <w:t>功能模块流程图</w:t>
      </w:r>
    </w:p>
    <w:p w14:paraId="6D2BED90" w14:textId="77777777" w:rsidR="00D5191E" w:rsidRDefault="00D5191E" w:rsidP="0071439A">
      <w:pPr>
        <w:pStyle w:val="211"/>
      </w:pPr>
    </w:p>
    <w:p w14:paraId="64962E73" w14:textId="042C343E" w:rsidR="00D5191E" w:rsidRPr="008556A2" w:rsidRDefault="00D5191E" w:rsidP="0071439A">
      <w:pPr>
        <w:pStyle w:val="211"/>
        <w:numPr>
          <w:ilvl w:val="2"/>
          <w:numId w:val="7"/>
        </w:numPr>
        <w:rPr>
          <w:sz w:val="30"/>
          <w:szCs w:val="30"/>
        </w:rPr>
      </w:pPr>
      <w:r w:rsidRPr="008556A2">
        <w:rPr>
          <w:rFonts w:hint="eastAsia"/>
          <w:sz w:val="30"/>
          <w:szCs w:val="30"/>
        </w:rPr>
        <w:t>普通用户</w:t>
      </w:r>
    </w:p>
    <w:p w14:paraId="0E9EFBBD" w14:textId="165BFE8A" w:rsidR="00D5191E" w:rsidRDefault="00D5191E" w:rsidP="0071439A">
      <w:pPr>
        <w:pStyle w:val="211"/>
      </w:pPr>
    </w:p>
    <w:p w14:paraId="63E8247C" w14:textId="6240C355" w:rsidR="00D5191E" w:rsidRPr="00D5191E" w:rsidRDefault="00D5191E" w:rsidP="0071439A">
      <w:pPr>
        <w:pStyle w:val="211"/>
        <w:rPr>
          <w:rFonts w:hint="eastAsia"/>
        </w:rPr>
      </w:pPr>
      <w:r w:rsidRPr="00D5191E">
        <w:drawing>
          <wp:anchor distT="0" distB="0" distL="114300" distR="114300" simplePos="0" relativeHeight="251659264" behindDoc="0" locked="0" layoutInCell="1" allowOverlap="1" wp14:anchorId="4B7C1D5F" wp14:editId="4F5EB96B">
            <wp:simplePos x="0" y="0"/>
            <wp:positionH relativeFrom="column">
              <wp:posOffset>-153280</wp:posOffset>
            </wp:positionH>
            <wp:positionV relativeFrom="paragraph">
              <wp:posOffset>274908</wp:posOffset>
            </wp:positionV>
            <wp:extent cx="4796155" cy="3145155"/>
            <wp:effectExtent l="0" t="0" r="4445" b="0"/>
            <wp:wrapTopAndBottom/>
            <wp:docPr id="20554086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0868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B791C" w14:textId="40C56701" w:rsidR="00857C80" w:rsidRDefault="00DA00DA" w:rsidP="0071439A">
      <w:pPr>
        <w:pStyle w:val="211"/>
        <w:numPr>
          <w:ilvl w:val="2"/>
          <w:numId w:val="7"/>
        </w:numPr>
      </w:pPr>
      <w:r w:rsidRPr="00D5191E">
        <w:lastRenderedPageBreak/>
        <w:drawing>
          <wp:anchor distT="0" distB="0" distL="114300" distR="114300" simplePos="0" relativeHeight="251660288" behindDoc="0" locked="0" layoutInCell="1" allowOverlap="1" wp14:anchorId="38E63E87" wp14:editId="4DD67B90">
            <wp:simplePos x="0" y="0"/>
            <wp:positionH relativeFrom="margin">
              <wp:align>right</wp:align>
            </wp:positionH>
            <wp:positionV relativeFrom="paragraph">
              <wp:posOffset>432656</wp:posOffset>
            </wp:positionV>
            <wp:extent cx="4796155" cy="1353820"/>
            <wp:effectExtent l="0" t="0" r="4445" b="0"/>
            <wp:wrapTopAndBottom/>
            <wp:docPr id="317587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87842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191E">
        <w:rPr>
          <w:rFonts w:hint="eastAsia"/>
        </w:rPr>
        <w:t>管理员：</w:t>
      </w:r>
    </w:p>
    <w:p w14:paraId="3CD939F8" w14:textId="511EF8A4" w:rsidR="00D5191E" w:rsidRDefault="00D5191E" w:rsidP="0071439A">
      <w:pPr>
        <w:pStyle w:val="211"/>
      </w:pPr>
    </w:p>
    <w:p w14:paraId="02459B97" w14:textId="16FE421F" w:rsidR="00D5191E" w:rsidRDefault="00D5191E" w:rsidP="0071439A">
      <w:pPr>
        <w:pStyle w:val="211"/>
        <w:rPr>
          <w:rFonts w:hint="eastAsia"/>
        </w:rPr>
      </w:pPr>
    </w:p>
    <w:p w14:paraId="586802A9" w14:textId="66B27E9E" w:rsidR="00857C80" w:rsidRPr="00857C80" w:rsidRDefault="00857C80" w:rsidP="00857C80">
      <w:pPr>
        <w:rPr>
          <w:rFonts w:ascii="黑体" w:eastAsia="黑体" w:hAnsi="黑体"/>
          <w:sz w:val="36"/>
          <w:szCs w:val="36"/>
        </w:rPr>
      </w:pPr>
      <w:r w:rsidRPr="00857C80">
        <w:rPr>
          <w:rFonts w:ascii="黑体" w:eastAsia="黑体" w:hAnsi="黑体" w:hint="eastAsia"/>
          <w:sz w:val="36"/>
          <w:szCs w:val="36"/>
        </w:rPr>
        <w:t>4、系统功能和测试</w:t>
      </w:r>
    </w:p>
    <w:p w14:paraId="6D824026" w14:textId="27F94867" w:rsidR="00857C80" w:rsidRDefault="00857C80" w:rsidP="00857C80">
      <w:pPr>
        <w:ind w:firstLine="480"/>
      </w:pPr>
    </w:p>
    <w:tbl>
      <w:tblPr>
        <w:tblW w:w="0" w:type="auto"/>
        <w:jc w:val="center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000" w:firstRow="0" w:lastRow="0" w:firstColumn="0" w:lastColumn="0" w:noHBand="0" w:noVBand="0"/>
      </w:tblPr>
      <w:tblGrid>
        <w:gridCol w:w="1956"/>
        <w:gridCol w:w="3192"/>
        <w:gridCol w:w="2256"/>
      </w:tblGrid>
      <w:tr w:rsidR="00857C80" w:rsidRPr="009A7677" w14:paraId="4F997C78" w14:textId="77777777" w:rsidTr="00F66EE2">
        <w:trPr>
          <w:jc w:val="center"/>
        </w:trPr>
        <w:tc>
          <w:tcPr>
            <w:tcW w:w="195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E3EAF7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功能</w:t>
            </w:r>
          </w:p>
        </w:tc>
        <w:tc>
          <w:tcPr>
            <w:tcW w:w="3192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1AB9D4A2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输入举例</w:t>
            </w:r>
          </w:p>
        </w:tc>
        <w:tc>
          <w:tcPr>
            <w:tcW w:w="2256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661F0897" w14:textId="77777777" w:rsidR="00857C80" w:rsidRPr="009A7677" w:rsidRDefault="00857C80" w:rsidP="00F66EE2">
            <w:pPr>
              <w:jc w:val="center"/>
              <w:rPr>
                <w:b/>
                <w:bCs/>
                <w:color w:val="FFFFFF"/>
              </w:rPr>
            </w:pPr>
            <w:r w:rsidRPr="009A7677">
              <w:rPr>
                <w:rFonts w:hint="eastAsia"/>
                <w:b/>
                <w:bCs/>
                <w:color w:val="FFFFFF"/>
              </w:rPr>
              <w:t>输出举例</w:t>
            </w:r>
          </w:p>
        </w:tc>
      </w:tr>
      <w:tr w:rsidR="00857C80" w:rsidRPr="009A7677" w14:paraId="1AA4E6F5" w14:textId="77777777" w:rsidTr="00F66EE2">
        <w:trPr>
          <w:jc w:val="center"/>
        </w:trPr>
        <w:tc>
          <w:tcPr>
            <w:tcW w:w="1956" w:type="dxa"/>
          </w:tcPr>
          <w:p w14:paraId="4E48EBD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添加商品</w:t>
            </w:r>
          </w:p>
        </w:tc>
        <w:tc>
          <w:tcPr>
            <w:tcW w:w="3192" w:type="dxa"/>
          </w:tcPr>
          <w:p w14:paraId="5E8CBF05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耳机</w:t>
            </w:r>
            <w:r w:rsidRPr="009A7677">
              <w:rPr>
                <w:rFonts w:hint="eastAsia"/>
              </w:rPr>
              <w:t xml:space="preserve"> </w:t>
            </w:r>
            <w:r w:rsidRPr="009A7677">
              <w:rPr>
                <w:rFonts w:hint="eastAsia"/>
              </w:rPr>
              <w:t>九成新</w:t>
            </w:r>
            <w:r w:rsidRPr="009A7677">
              <w:rPr>
                <w:rFonts w:hint="eastAsia"/>
              </w:rPr>
              <w:t xml:space="preserve"> </w:t>
            </w:r>
            <w:r w:rsidRPr="009A7677">
              <w:rPr>
                <w:rFonts w:hint="eastAsia"/>
              </w:rPr>
              <w:t>价格</w:t>
            </w:r>
            <w:r w:rsidRPr="009A7677">
              <w:rPr>
                <w:rFonts w:hint="eastAsia"/>
              </w:rPr>
              <w:t>120</w:t>
            </w:r>
          </w:p>
        </w:tc>
        <w:tc>
          <w:tcPr>
            <w:tcW w:w="2256" w:type="dxa"/>
          </w:tcPr>
          <w:p w14:paraId="5888FED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提示输入成功</w:t>
            </w:r>
          </w:p>
        </w:tc>
      </w:tr>
      <w:tr w:rsidR="00857C80" w:rsidRPr="009A7677" w14:paraId="037ED0D4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433CF39C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管理商品</w:t>
            </w:r>
          </w:p>
        </w:tc>
        <w:tc>
          <w:tcPr>
            <w:tcW w:w="3192" w:type="dxa"/>
            <w:shd w:val="clear" w:color="auto" w:fill="D9E2F3"/>
          </w:tcPr>
          <w:p w14:paraId="145A80C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将耳机的价格从</w:t>
            </w:r>
            <w:r w:rsidRPr="009A7677">
              <w:rPr>
                <w:rFonts w:hint="eastAsia"/>
              </w:rPr>
              <w:t>120</w:t>
            </w:r>
            <w:r w:rsidRPr="009A7677">
              <w:rPr>
                <w:rFonts w:hint="eastAsia"/>
              </w:rPr>
              <w:t>变为</w:t>
            </w:r>
            <w:r w:rsidRPr="009A7677">
              <w:rPr>
                <w:rFonts w:hint="eastAsia"/>
              </w:rPr>
              <w:t>110</w:t>
            </w:r>
          </w:p>
        </w:tc>
        <w:tc>
          <w:tcPr>
            <w:tcW w:w="2256" w:type="dxa"/>
            <w:shd w:val="clear" w:color="auto" w:fill="D9E2F3"/>
          </w:tcPr>
          <w:p w14:paraId="6F0A918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提示价格改动成功</w:t>
            </w:r>
          </w:p>
        </w:tc>
      </w:tr>
      <w:tr w:rsidR="00857C80" w:rsidRPr="009A7677" w14:paraId="136FECB3" w14:textId="77777777" w:rsidTr="00F66EE2">
        <w:trPr>
          <w:jc w:val="center"/>
        </w:trPr>
        <w:tc>
          <w:tcPr>
            <w:tcW w:w="1956" w:type="dxa"/>
          </w:tcPr>
          <w:p w14:paraId="331DF935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管理商品类型</w:t>
            </w:r>
          </w:p>
        </w:tc>
        <w:tc>
          <w:tcPr>
            <w:tcW w:w="3192" w:type="dxa"/>
          </w:tcPr>
          <w:p w14:paraId="1FEE35D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将耳机的商品类型更改</w:t>
            </w:r>
          </w:p>
        </w:tc>
        <w:tc>
          <w:tcPr>
            <w:tcW w:w="2256" w:type="dxa"/>
          </w:tcPr>
          <w:p w14:paraId="1093DC1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提示更改成功</w:t>
            </w:r>
          </w:p>
        </w:tc>
      </w:tr>
      <w:tr w:rsidR="00857C80" w:rsidRPr="009A7677" w14:paraId="6C87F56D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47D8504A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登陆</w:t>
            </w:r>
          </w:p>
        </w:tc>
        <w:tc>
          <w:tcPr>
            <w:tcW w:w="3192" w:type="dxa"/>
            <w:shd w:val="clear" w:color="auto" w:fill="D9E2F3"/>
          </w:tcPr>
          <w:p w14:paraId="508D08B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用户名</w:t>
            </w:r>
            <w:r w:rsidRPr="009A7677">
              <w:rPr>
                <w:rFonts w:hint="eastAsia"/>
              </w:rPr>
              <w:t>user</w:t>
            </w:r>
            <w:r w:rsidRPr="009A7677">
              <w:rPr>
                <w:rFonts w:hint="eastAsia"/>
              </w:rPr>
              <w:t>密码</w:t>
            </w:r>
            <w:r w:rsidRPr="009A7677">
              <w:rPr>
                <w:rFonts w:hint="eastAsia"/>
              </w:rPr>
              <w:t>123456</w:t>
            </w:r>
          </w:p>
        </w:tc>
        <w:tc>
          <w:tcPr>
            <w:tcW w:w="2256" w:type="dxa"/>
            <w:shd w:val="clear" w:color="auto" w:fill="D9E2F3"/>
          </w:tcPr>
          <w:p w14:paraId="4D951D0A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登陆成功</w:t>
            </w:r>
          </w:p>
        </w:tc>
      </w:tr>
      <w:tr w:rsidR="00857C80" w:rsidRPr="009A7677" w14:paraId="6C1A3482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36DF4CE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更改密码</w:t>
            </w:r>
          </w:p>
        </w:tc>
        <w:tc>
          <w:tcPr>
            <w:tcW w:w="3192" w:type="dxa"/>
            <w:shd w:val="clear" w:color="auto" w:fill="D9E2F3"/>
          </w:tcPr>
          <w:p w14:paraId="2F96594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原密码</w:t>
            </w:r>
            <w:r w:rsidRPr="009A7677">
              <w:rPr>
                <w:rFonts w:hint="eastAsia"/>
              </w:rPr>
              <w:t>123456</w:t>
            </w:r>
          </w:p>
          <w:p w14:paraId="35EC5323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新密码</w:t>
            </w:r>
            <w:r w:rsidRPr="009A7677">
              <w:rPr>
                <w:rFonts w:hint="eastAsia"/>
              </w:rPr>
              <w:t>123456789</w:t>
            </w:r>
          </w:p>
          <w:p w14:paraId="463E24B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确认密码</w:t>
            </w:r>
            <w:r w:rsidRPr="009A7677">
              <w:rPr>
                <w:rFonts w:hint="eastAsia"/>
              </w:rPr>
              <w:t>123456789</w:t>
            </w:r>
          </w:p>
        </w:tc>
        <w:tc>
          <w:tcPr>
            <w:tcW w:w="2256" w:type="dxa"/>
            <w:shd w:val="clear" w:color="auto" w:fill="D9E2F3"/>
          </w:tcPr>
          <w:p w14:paraId="5913EA8E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提示更改成功</w:t>
            </w:r>
          </w:p>
        </w:tc>
      </w:tr>
      <w:tr w:rsidR="00857C80" w:rsidRPr="009A7677" w14:paraId="05D8B99A" w14:textId="77777777" w:rsidTr="00F66EE2">
        <w:trPr>
          <w:jc w:val="center"/>
        </w:trPr>
        <w:tc>
          <w:tcPr>
            <w:tcW w:w="1956" w:type="dxa"/>
          </w:tcPr>
          <w:p w14:paraId="445D40C9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注册用户</w:t>
            </w:r>
          </w:p>
        </w:tc>
        <w:tc>
          <w:tcPr>
            <w:tcW w:w="3192" w:type="dxa"/>
          </w:tcPr>
          <w:p w14:paraId="488B25A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用户名、密码及确认密码</w:t>
            </w:r>
          </w:p>
        </w:tc>
        <w:tc>
          <w:tcPr>
            <w:tcW w:w="2256" w:type="dxa"/>
          </w:tcPr>
          <w:p w14:paraId="1D3142B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提示注册成功或失败</w:t>
            </w:r>
          </w:p>
        </w:tc>
      </w:tr>
      <w:tr w:rsidR="00857C80" w:rsidRPr="009A7677" w14:paraId="252A2E31" w14:textId="77777777" w:rsidTr="00F66EE2">
        <w:trPr>
          <w:jc w:val="center"/>
        </w:trPr>
        <w:tc>
          <w:tcPr>
            <w:tcW w:w="1956" w:type="dxa"/>
            <w:shd w:val="clear" w:color="auto" w:fill="D9E2F3"/>
          </w:tcPr>
          <w:p w14:paraId="665503FD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购买记录</w:t>
            </w:r>
          </w:p>
        </w:tc>
        <w:tc>
          <w:tcPr>
            <w:tcW w:w="3192" w:type="dxa"/>
            <w:shd w:val="clear" w:color="auto" w:fill="D9E2F3"/>
          </w:tcPr>
          <w:p w14:paraId="6686DFD8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点击</w:t>
            </w:r>
          </w:p>
        </w:tc>
        <w:tc>
          <w:tcPr>
            <w:tcW w:w="2256" w:type="dxa"/>
            <w:shd w:val="clear" w:color="auto" w:fill="D9E2F3"/>
          </w:tcPr>
          <w:p w14:paraId="5F4640A0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购买商品名称、订单号及时间</w:t>
            </w:r>
          </w:p>
        </w:tc>
      </w:tr>
      <w:tr w:rsidR="00857C80" w:rsidRPr="009A7677" w14:paraId="17FD6F80" w14:textId="77777777" w:rsidTr="00F66EE2">
        <w:trPr>
          <w:jc w:val="center"/>
        </w:trPr>
        <w:tc>
          <w:tcPr>
            <w:tcW w:w="1956" w:type="dxa"/>
          </w:tcPr>
          <w:p w14:paraId="5E3ACF23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购买商品</w:t>
            </w:r>
          </w:p>
        </w:tc>
        <w:tc>
          <w:tcPr>
            <w:tcW w:w="3192" w:type="dxa"/>
          </w:tcPr>
          <w:p w14:paraId="11295A8B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点击</w:t>
            </w:r>
          </w:p>
        </w:tc>
        <w:tc>
          <w:tcPr>
            <w:tcW w:w="2256" w:type="dxa"/>
          </w:tcPr>
          <w:p w14:paraId="7A833E64" w14:textId="77777777" w:rsidR="00857C80" w:rsidRPr="009A7677" w:rsidRDefault="00857C80" w:rsidP="00F66EE2">
            <w:pPr>
              <w:jc w:val="center"/>
            </w:pPr>
            <w:r w:rsidRPr="009A7677">
              <w:rPr>
                <w:rFonts w:hint="eastAsia"/>
              </w:rPr>
              <w:t>弹出确认及支付页面</w:t>
            </w:r>
          </w:p>
        </w:tc>
      </w:tr>
    </w:tbl>
    <w:p w14:paraId="70AB4E00" w14:textId="77777777" w:rsidR="00857C80" w:rsidRDefault="00857C80" w:rsidP="00857C80">
      <w:pPr>
        <w:ind w:firstLine="480"/>
      </w:pPr>
    </w:p>
    <w:p w14:paraId="76DC414B" w14:textId="77777777" w:rsidR="00857C80" w:rsidRPr="0031009C" w:rsidRDefault="00857C80" w:rsidP="00857C80">
      <w:pPr>
        <w:rPr>
          <w:rFonts w:ascii="宋体" w:hAnsi="宋体"/>
          <w:szCs w:val="21"/>
        </w:rPr>
      </w:pPr>
      <w:r w:rsidRPr="0031009C">
        <w:rPr>
          <w:rFonts w:ascii="宋体" w:hAnsi="宋体" w:hint="eastAsia"/>
          <w:szCs w:val="21"/>
        </w:rPr>
        <w:t>测试用例：</w:t>
      </w:r>
    </w:p>
    <w:tbl>
      <w:tblPr>
        <w:tblW w:w="467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3"/>
        <w:gridCol w:w="2800"/>
        <w:gridCol w:w="1864"/>
        <w:gridCol w:w="1178"/>
      </w:tblGrid>
      <w:tr w:rsidR="00857C80" w:rsidRPr="0031009C" w14:paraId="308701FE" w14:textId="77777777" w:rsidTr="00F66EE2">
        <w:trPr>
          <w:trHeight w:val="501"/>
          <w:tblHeader/>
        </w:trPr>
        <w:tc>
          <w:tcPr>
            <w:tcW w:w="854" w:type="pct"/>
            <w:shd w:val="clear" w:color="auto" w:fill="99CCFF"/>
            <w:vAlign w:val="center"/>
          </w:tcPr>
          <w:p w14:paraId="7AC1DEA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46" w:type="pct"/>
            <w:gridSpan w:val="3"/>
            <w:shd w:val="clear" w:color="auto" w:fill="auto"/>
            <w:vAlign w:val="center"/>
          </w:tcPr>
          <w:p w14:paraId="7A87384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 w:rsidRPr="0031009C">
              <w:rPr>
                <w:rFonts w:ascii="宋体" w:hAnsi="宋体"/>
                <w:sz w:val="15"/>
                <w:szCs w:val="15"/>
              </w:rPr>
              <w:t>1.1</w:t>
            </w:r>
          </w:p>
        </w:tc>
      </w:tr>
      <w:tr w:rsidR="00857C80" w:rsidRPr="0031009C" w14:paraId="5AFBD9B1" w14:textId="77777777" w:rsidTr="00F66EE2">
        <w:trPr>
          <w:trHeight w:val="340"/>
          <w:tblHeader/>
        </w:trPr>
        <w:tc>
          <w:tcPr>
            <w:tcW w:w="854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46642D0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46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C20A23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分别输入（正确的账号，正确的密码，正确的验证码），（正确的账号，错误的密码，正确的验证码），（正确的账号，正确的密码，错误的验证码）验证登录功能的可用性</w:t>
            </w:r>
          </w:p>
        </w:tc>
      </w:tr>
      <w:tr w:rsidR="00857C80" w:rsidRPr="0031009C" w14:paraId="741E2368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  <w:vAlign w:val="center"/>
          </w:tcPr>
          <w:p w14:paraId="0ADB409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46" w:type="pct"/>
            <w:gridSpan w:val="3"/>
            <w:shd w:val="clear" w:color="auto" w:fill="auto"/>
            <w:vAlign w:val="center"/>
          </w:tcPr>
          <w:p w14:paraId="184A43F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18FC4EE0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  <w:vAlign w:val="center"/>
          </w:tcPr>
          <w:p w14:paraId="4341545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1987" w:type="pct"/>
            <w:shd w:val="clear" w:color="auto" w:fill="99CCFF"/>
            <w:vAlign w:val="center"/>
          </w:tcPr>
          <w:p w14:paraId="3C4CE49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323" w:type="pct"/>
            <w:shd w:val="clear" w:color="auto" w:fill="99CCFF"/>
            <w:vAlign w:val="center"/>
          </w:tcPr>
          <w:p w14:paraId="6CEB73E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835" w:type="pct"/>
            <w:shd w:val="clear" w:color="auto" w:fill="99CCFF"/>
            <w:vAlign w:val="center"/>
          </w:tcPr>
          <w:p w14:paraId="1FC9BA4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4CF570C5" w14:textId="77777777" w:rsidTr="00F66EE2">
        <w:trPr>
          <w:trHeight w:val="340"/>
          <w:tblHeader/>
        </w:trPr>
        <w:tc>
          <w:tcPr>
            <w:tcW w:w="85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6A9E60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1987" w:type="pct"/>
            <w:tcBorders>
              <w:bottom w:val="single" w:sz="4" w:space="0" w:color="auto"/>
            </w:tcBorders>
            <w:shd w:val="clear" w:color="auto" w:fill="auto"/>
          </w:tcPr>
          <w:p w14:paraId="6F4A88C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（1）在浏览器网址栏输入对应的登录网址1</w:t>
            </w:r>
            <w:r w:rsidRPr="0031009C">
              <w:rPr>
                <w:rFonts w:ascii="宋体" w:hAnsi="宋体"/>
                <w:sz w:val="15"/>
                <w:szCs w:val="15"/>
              </w:rPr>
              <w:t>27.0.0.1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:</w:t>
            </w:r>
            <w:r w:rsidRPr="0031009C">
              <w:rPr>
                <w:rFonts w:ascii="宋体" w:hAnsi="宋体"/>
                <w:sz w:val="15"/>
                <w:szCs w:val="15"/>
              </w:rPr>
              <w:t>8080/</w:t>
            </w:r>
          </w:p>
          <w:p w14:paraId="196E84E7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（2）输入</w:t>
            </w:r>
            <w:r w:rsidRPr="0031009C">
              <w:rPr>
                <w:rFonts w:hint="eastAsia"/>
                <w:sz w:val="15"/>
                <w:szCs w:val="15"/>
              </w:rPr>
              <w:t>正确的账号，错误的密码，正确的验证码，并点击登录</w:t>
            </w:r>
          </w:p>
          <w:p w14:paraId="3FED4B63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（</w:t>
            </w:r>
            <w:r w:rsidRPr="0031009C">
              <w:rPr>
                <w:rFonts w:hint="eastAsia"/>
                <w:sz w:val="15"/>
                <w:szCs w:val="15"/>
              </w:rPr>
              <w:t>3</w:t>
            </w:r>
            <w:r w:rsidRPr="0031009C">
              <w:rPr>
                <w:rFonts w:hint="eastAsia"/>
                <w:sz w:val="15"/>
                <w:szCs w:val="15"/>
              </w:rPr>
              <w:t>）输入正确的账号，正确的密码，错误的验证码，并点击登录</w:t>
            </w:r>
          </w:p>
          <w:p w14:paraId="0D71FB0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（</w:t>
            </w:r>
            <w:r w:rsidRPr="0031009C">
              <w:rPr>
                <w:rFonts w:hint="eastAsia"/>
                <w:sz w:val="15"/>
                <w:szCs w:val="15"/>
              </w:rPr>
              <w:t>4</w:t>
            </w:r>
            <w:r w:rsidRPr="0031009C">
              <w:rPr>
                <w:rFonts w:hint="eastAsia"/>
                <w:sz w:val="15"/>
                <w:szCs w:val="15"/>
              </w:rPr>
              <w:t>）输入正确的账号，正确的密码，正确的验证码，并点击登录</w:t>
            </w:r>
          </w:p>
          <w:p w14:paraId="68B7B16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323" w:type="pct"/>
            <w:tcBorders>
              <w:bottom w:val="single" w:sz="4" w:space="0" w:color="auto"/>
            </w:tcBorders>
            <w:shd w:val="clear" w:color="auto" w:fill="auto"/>
          </w:tcPr>
          <w:p w14:paraId="6A1E8EC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1、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显示登录页面</w:t>
            </w:r>
          </w:p>
          <w:p w14:paraId="3158E6A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2、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显示显示账号或密码错误</w:t>
            </w:r>
          </w:p>
          <w:p w14:paraId="3A96480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3、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显示验证码错误，并自动刷新验证码</w:t>
            </w:r>
          </w:p>
          <w:p w14:paraId="3255EB7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ascii="宋体" w:hAnsi="宋体" w:hint="eastAsia"/>
                <w:sz w:val="15"/>
                <w:szCs w:val="15"/>
              </w:rPr>
              <w:t>4、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显示登录成功，并跳转到</w:t>
            </w:r>
            <w:r>
              <w:rPr>
                <w:rFonts w:ascii="宋体" w:hAnsi="宋体" w:hint="eastAsia"/>
                <w:sz w:val="15"/>
                <w:szCs w:val="15"/>
              </w:rPr>
              <w:t>商城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主页面</w:t>
            </w:r>
          </w:p>
        </w:tc>
        <w:tc>
          <w:tcPr>
            <w:tcW w:w="835" w:type="pct"/>
            <w:tcBorders>
              <w:bottom w:val="single" w:sz="4" w:space="0" w:color="auto"/>
            </w:tcBorders>
            <w:shd w:val="clear" w:color="auto" w:fill="auto"/>
          </w:tcPr>
          <w:p w14:paraId="2537138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080D7369" w14:textId="77777777" w:rsidTr="00F66EE2">
        <w:trPr>
          <w:trHeight w:val="340"/>
          <w:tblHeader/>
        </w:trPr>
        <w:tc>
          <w:tcPr>
            <w:tcW w:w="2841" w:type="pct"/>
            <w:gridSpan w:val="2"/>
            <w:shd w:val="clear" w:color="auto" w:fill="auto"/>
            <w:vAlign w:val="center"/>
          </w:tcPr>
          <w:p w14:paraId="7EF4150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159" w:type="pct"/>
            <w:gridSpan w:val="2"/>
            <w:shd w:val="clear" w:color="auto" w:fill="auto"/>
            <w:vAlign w:val="center"/>
          </w:tcPr>
          <w:p w14:paraId="74D770C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8D6EC5D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</w:tcPr>
          <w:p w14:paraId="071127C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46" w:type="pct"/>
            <w:gridSpan w:val="3"/>
            <w:shd w:val="clear" w:color="auto" w:fill="auto"/>
          </w:tcPr>
          <w:p w14:paraId="38301D0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  <w:tr w:rsidR="00857C80" w:rsidRPr="0031009C" w14:paraId="0C628ABB" w14:textId="77777777" w:rsidTr="00F66EE2">
        <w:trPr>
          <w:trHeight w:val="340"/>
          <w:tblHeader/>
        </w:trPr>
        <w:tc>
          <w:tcPr>
            <w:tcW w:w="854" w:type="pct"/>
            <w:shd w:val="clear" w:color="auto" w:fill="99CCFF"/>
          </w:tcPr>
          <w:p w14:paraId="58367C8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4146" w:type="pct"/>
            <w:gridSpan w:val="3"/>
            <w:shd w:val="clear" w:color="auto" w:fill="auto"/>
          </w:tcPr>
          <w:p w14:paraId="3D554C7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3B70EF31" w14:textId="77777777" w:rsidR="00857C80" w:rsidRDefault="00857C80" w:rsidP="00857C80">
      <w:pPr>
        <w:ind w:firstLine="480"/>
      </w:pPr>
    </w:p>
    <w:tbl>
      <w:tblPr>
        <w:tblW w:w="452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6"/>
        <w:gridCol w:w="2799"/>
        <w:gridCol w:w="1405"/>
        <w:gridCol w:w="1416"/>
      </w:tblGrid>
      <w:tr w:rsidR="00857C80" w:rsidRPr="0031009C" w14:paraId="55094241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7694FAA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16" w:type="pct"/>
            <w:gridSpan w:val="3"/>
            <w:shd w:val="clear" w:color="auto" w:fill="auto"/>
            <w:vAlign w:val="center"/>
          </w:tcPr>
          <w:p w14:paraId="4C618A73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 w:rsidRPr="0031009C">
              <w:rPr>
                <w:rFonts w:ascii="宋体" w:hAnsi="宋体"/>
                <w:sz w:val="15"/>
                <w:szCs w:val="15"/>
              </w:rPr>
              <w:t>1.2</w:t>
            </w:r>
          </w:p>
        </w:tc>
      </w:tr>
      <w:tr w:rsidR="00857C80" w:rsidRPr="0031009C" w14:paraId="2EABFE62" w14:textId="77777777" w:rsidTr="00F66EE2">
        <w:trPr>
          <w:trHeight w:val="340"/>
          <w:tblHeader/>
        </w:trPr>
        <w:tc>
          <w:tcPr>
            <w:tcW w:w="884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5F3FA7B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16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8119A68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输入</w:t>
            </w:r>
          </w:p>
          <w:p w14:paraId="465D3E7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sz w:val="15"/>
                <w:szCs w:val="15"/>
              </w:rPr>
              <w:t>1.</w:t>
            </w:r>
            <w:r w:rsidRPr="0031009C">
              <w:rPr>
                <w:rFonts w:hint="eastAsia"/>
                <w:sz w:val="15"/>
                <w:szCs w:val="15"/>
              </w:rPr>
              <w:t>（唯一的账号，重复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的密码，输入邮箱，点击获取验证码，输入正确的验证码）</w:t>
            </w:r>
          </w:p>
          <w:p w14:paraId="0232BF17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2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的密码，输入邮箱，点击获取验证码，输入错误的验证码）</w:t>
            </w:r>
          </w:p>
          <w:p w14:paraId="6FD996FD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sz w:val="15"/>
                <w:szCs w:val="15"/>
              </w:rPr>
              <w:t>3.</w:t>
            </w:r>
            <w:r w:rsidRPr="0031009C">
              <w:rPr>
                <w:rFonts w:hint="eastAsia"/>
                <w:sz w:val="15"/>
                <w:szCs w:val="15"/>
              </w:rPr>
              <w:t>（唯一的账号，不相同的密码，输入邮箱，点击获取验证码，输入正确的验证码）</w:t>
            </w:r>
          </w:p>
          <w:p w14:paraId="09826C9D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4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不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唯一的账号，相同的密码，输入邮箱，点击获取验证码，输入正确的验证码）</w:t>
            </w:r>
          </w:p>
          <w:p w14:paraId="6B8D817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点击注册，验证注册功能</w:t>
            </w:r>
          </w:p>
        </w:tc>
      </w:tr>
      <w:tr w:rsidR="00857C80" w:rsidRPr="0031009C" w14:paraId="7B1B9884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174AB4C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16" w:type="pct"/>
            <w:gridSpan w:val="3"/>
            <w:shd w:val="clear" w:color="auto" w:fill="auto"/>
            <w:vAlign w:val="center"/>
          </w:tcPr>
          <w:p w14:paraId="2805A1C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371101F1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  <w:vAlign w:val="center"/>
          </w:tcPr>
          <w:p w14:paraId="6CB7089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50" w:type="pct"/>
            <w:shd w:val="clear" w:color="auto" w:fill="99CCFF"/>
            <w:vAlign w:val="center"/>
          </w:tcPr>
          <w:p w14:paraId="44D2A19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029" w:type="pct"/>
            <w:shd w:val="clear" w:color="auto" w:fill="99CCFF"/>
            <w:vAlign w:val="center"/>
          </w:tcPr>
          <w:p w14:paraId="5F8DF20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1038" w:type="pct"/>
            <w:shd w:val="clear" w:color="auto" w:fill="99CCFF"/>
            <w:vAlign w:val="center"/>
          </w:tcPr>
          <w:p w14:paraId="6389C32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389E6A73" w14:textId="77777777" w:rsidTr="00F66EE2">
        <w:trPr>
          <w:trHeight w:val="340"/>
          <w:tblHeader/>
        </w:trPr>
        <w:tc>
          <w:tcPr>
            <w:tcW w:w="884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28452A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50" w:type="pct"/>
            <w:tcBorders>
              <w:bottom w:val="single" w:sz="4" w:space="0" w:color="auto"/>
            </w:tcBorders>
            <w:shd w:val="clear" w:color="auto" w:fill="auto"/>
          </w:tcPr>
          <w:p w14:paraId="496434F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（1）在浏览器网址栏输入对应的登录网址1</w:t>
            </w:r>
            <w:r w:rsidRPr="0031009C">
              <w:rPr>
                <w:rFonts w:ascii="宋体" w:hAnsi="宋体"/>
                <w:sz w:val="15"/>
                <w:szCs w:val="15"/>
              </w:rPr>
              <w:t>27.0.0.1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:</w:t>
            </w:r>
            <w:r w:rsidRPr="0031009C">
              <w:rPr>
                <w:rFonts w:ascii="宋体" w:hAnsi="宋体"/>
                <w:sz w:val="15"/>
                <w:szCs w:val="15"/>
              </w:rPr>
              <w:t>8080/</w:t>
            </w:r>
          </w:p>
          <w:p w14:paraId="24511FE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（2）点击注册账号</w:t>
            </w:r>
          </w:p>
          <w:p w14:paraId="5741CCE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（3）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的密码，输入邮箱，点击获取验证码，输入错误的验证码</w:t>
            </w:r>
          </w:p>
          <w:p w14:paraId="125E16D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（4）</w:t>
            </w:r>
            <w:r w:rsidRPr="0031009C">
              <w:rPr>
                <w:rFonts w:hint="eastAsia"/>
                <w:sz w:val="15"/>
                <w:szCs w:val="15"/>
              </w:rPr>
              <w:t>唯一的账号，不相同的密码，输入邮箱，点击获取验证码，输入正确的验证码</w:t>
            </w:r>
          </w:p>
          <w:p w14:paraId="3E9F82B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（5）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不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唯一的账号，相同的密码，输入邮箱，点击获取验证码，输入正确的验证码</w:t>
            </w:r>
          </w:p>
          <w:p w14:paraId="0867427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（6）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的密码，输入已经注册过的邮箱，点击获取验证码，输入正确的验证码</w:t>
            </w:r>
          </w:p>
          <w:p w14:paraId="7C6D6C6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（7）</w:t>
            </w:r>
            <w:r w:rsidRPr="0031009C">
              <w:rPr>
                <w:rFonts w:hint="eastAsia"/>
                <w:sz w:val="15"/>
                <w:szCs w:val="15"/>
              </w:rPr>
              <w:t>唯一的账号，重复</w:t>
            </w:r>
            <w:proofErr w:type="gramStart"/>
            <w:r w:rsidRPr="0031009C">
              <w:rPr>
                <w:rFonts w:hint="eastAsia"/>
                <w:sz w:val="15"/>
                <w:szCs w:val="15"/>
              </w:rPr>
              <w:t>且相同</w:t>
            </w:r>
            <w:proofErr w:type="gramEnd"/>
            <w:r w:rsidRPr="0031009C">
              <w:rPr>
                <w:rFonts w:hint="eastAsia"/>
                <w:sz w:val="15"/>
                <w:szCs w:val="15"/>
              </w:rPr>
              <w:t>的密码，输入邮箱，点击获取验证码，输入正确的验证码</w:t>
            </w:r>
          </w:p>
          <w:p w14:paraId="0CE391F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1029" w:type="pct"/>
            <w:tcBorders>
              <w:bottom w:val="single" w:sz="4" w:space="0" w:color="auto"/>
            </w:tcBorders>
            <w:shd w:val="clear" w:color="auto" w:fill="auto"/>
          </w:tcPr>
          <w:p w14:paraId="11638A9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（1）显示登录页面</w:t>
            </w:r>
          </w:p>
          <w:p w14:paraId="32C7D4B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（2）显示注册页面</w:t>
            </w:r>
          </w:p>
          <w:p w14:paraId="3738238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（3）显示验证码错误</w:t>
            </w:r>
          </w:p>
          <w:p w14:paraId="7FB7007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（4）显示两次输入密码不相同</w:t>
            </w:r>
          </w:p>
          <w:p w14:paraId="2A992DE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（5）显示该账号已经有用户注册过了</w:t>
            </w:r>
          </w:p>
          <w:p w14:paraId="5182763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（6）显示该邮箱已经被注册过了</w:t>
            </w:r>
          </w:p>
          <w:p w14:paraId="14FF106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（7）显示注册成功，并跳转到登录页面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auto"/>
          </w:tcPr>
          <w:p w14:paraId="1824034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2E16509C" w14:textId="77777777" w:rsidTr="00F66EE2">
        <w:trPr>
          <w:trHeight w:val="340"/>
          <w:tblHeader/>
        </w:trPr>
        <w:tc>
          <w:tcPr>
            <w:tcW w:w="2934" w:type="pct"/>
            <w:gridSpan w:val="2"/>
            <w:shd w:val="clear" w:color="auto" w:fill="auto"/>
            <w:vAlign w:val="center"/>
          </w:tcPr>
          <w:p w14:paraId="3066855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66" w:type="pct"/>
            <w:gridSpan w:val="2"/>
            <w:shd w:val="clear" w:color="auto" w:fill="auto"/>
            <w:vAlign w:val="center"/>
          </w:tcPr>
          <w:p w14:paraId="6815F9A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D9A951C" w14:textId="77777777" w:rsidTr="00F66EE2">
        <w:trPr>
          <w:trHeight w:val="340"/>
          <w:tblHeader/>
        </w:trPr>
        <w:tc>
          <w:tcPr>
            <w:tcW w:w="884" w:type="pct"/>
            <w:shd w:val="clear" w:color="auto" w:fill="99CCFF"/>
          </w:tcPr>
          <w:p w14:paraId="291F303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16" w:type="pct"/>
            <w:gridSpan w:val="3"/>
            <w:shd w:val="clear" w:color="auto" w:fill="auto"/>
          </w:tcPr>
          <w:p w14:paraId="2C8962A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1E5710FD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750748D2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D338E2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DE06820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1.3</w:t>
            </w:r>
          </w:p>
        </w:tc>
      </w:tr>
      <w:tr w:rsidR="00857C80" w:rsidRPr="0031009C" w14:paraId="6D2A03A4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33819F2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EC315D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验证身份后，输入</w:t>
            </w:r>
            <w:r w:rsidRPr="0031009C">
              <w:rPr>
                <w:rFonts w:hint="eastAsia"/>
                <w:sz w:val="15"/>
                <w:szCs w:val="15"/>
              </w:rPr>
              <w:t>1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（重复相同密码）</w:t>
            </w:r>
            <w:r w:rsidRPr="0031009C">
              <w:rPr>
                <w:rFonts w:hint="eastAsia"/>
                <w:sz w:val="15"/>
                <w:szCs w:val="15"/>
              </w:rPr>
              <w:t>2</w:t>
            </w:r>
            <w:r w:rsidRPr="0031009C">
              <w:rPr>
                <w:sz w:val="15"/>
                <w:szCs w:val="15"/>
              </w:rPr>
              <w:t>.</w:t>
            </w:r>
            <w:r w:rsidRPr="0031009C">
              <w:rPr>
                <w:rFonts w:hint="eastAsia"/>
                <w:sz w:val="15"/>
                <w:szCs w:val="15"/>
              </w:rPr>
              <w:t>（不相同密码）点击修改密码</w:t>
            </w:r>
          </w:p>
        </w:tc>
      </w:tr>
      <w:tr w:rsidR="00857C80" w:rsidRPr="0031009C" w14:paraId="415114A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FDA944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F78333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11511D5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E921E8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6A96B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4C8419B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02DA71E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5CD07309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DE50D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3ED04396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（1）输入</w:t>
            </w:r>
            <w:r w:rsidRPr="0031009C">
              <w:rPr>
                <w:rFonts w:hint="eastAsia"/>
                <w:sz w:val="15"/>
                <w:szCs w:val="15"/>
              </w:rPr>
              <w:t>重复相同密码，点击确认</w:t>
            </w:r>
          </w:p>
          <w:p w14:paraId="56BDB88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（2）输入不相同密码，点击确认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475C96C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（1）显示修改成功，并跳转到登录页面</w:t>
            </w:r>
          </w:p>
          <w:p w14:paraId="4611A05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（2）显示两次密码不相同。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2D421FF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1A558D8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43D9FE3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CFAEEB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6AD570C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1F4E394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16F908D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19547D7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007B028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95E7C7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18DA0EE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2.1</w:t>
            </w:r>
          </w:p>
        </w:tc>
      </w:tr>
      <w:tr w:rsidR="00857C80" w:rsidRPr="0031009C" w14:paraId="18A7B7CE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0A1B93A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EFC85D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添加商品</w:t>
            </w:r>
          </w:p>
        </w:tc>
      </w:tr>
      <w:tr w:rsidR="00857C80" w:rsidRPr="0031009C" w14:paraId="1C2AD31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5430D1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2859E82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08C3481D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31F0ED6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02D140C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30AF8F8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5A22EBF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2413398B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6B22AC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3C2098A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输入商品名称</w:t>
            </w:r>
          </w:p>
          <w:p w14:paraId="498DB9A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输入商品价格与商品描述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5D190EB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提示发布成功</w:t>
            </w:r>
          </w:p>
          <w:p w14:paraId="25567FC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02702A4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343BBBF7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1093491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7D68B02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20D5B49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72A6B1E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00037CC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17D8203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6251FB2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6F1722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7B47DF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2.2</w:t>
            </w:r>
          </w:p>
        </w:tc>
      </w:tr>
      <w:tr w:rsidR="00857C80" w:rsidRPr="0031009C" w14:paraId="3DED1F0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7E1CA91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907BE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管理商品信息</w:t>
            </w:r>
          </w:p>
        </w:tc>
      </w:tr>
      <w:tr w:rsidR="00857C80" w:rsidRPr="0031009C" w14:paraId="4AB2C3A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4CCB796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34FC361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4B9F1C13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4708AE3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331057F0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150A518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7E587F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662DFA0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204E7F5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014380CB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15B0969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更改商品价格与商品描述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328E8E4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提示修改成功</w:t>
            </w:r>
          </w:p>
          <w:p w14:paraId="21F41FB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2D71148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1157B400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0CDD41A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F2CB63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3502EE3C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6CA1312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7EE868A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C7A567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07BE0FB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0C5468A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lastRenderedPageBreak/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1D3EA7F4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2.3</w:t>
            </w:r>
          </w:p>
        </w:tc>
      </w:tr>
      <w:tr w:rsidR="00857C80" w:rsidRPr="0031009C" w14:paraId="78189F63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216D8B5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865FD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商品加入购物车</w:t>
            </w:r>
          </w:p>
        </w:tc>
      </w:tr>
      <w:tr w:rsidR="00857C80" w:rsidRPr="0031009C" w14:paraId="09F59D89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63A78DB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2DF4232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700CD94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2EA948B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F586EC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6E9F76C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769C94F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4EF57F8D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7F815C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4368CB9C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265808B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点击添加到购物车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1A536E0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提示加入购物车成功</w:t>
            </w:r>
          </w:p>
          <w:p w14:paraId="0DB0238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39500C5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715318A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3B2B354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03A83566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790F8ED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331A70C5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1865162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64E6A7B0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6D2587E7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FBBFAF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699751AF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2.4</w:t>
            </w:r>
          </w:p>
        </w:tc>
      </w:tr>
      <w:tr w:rsidR="00857C80" w:rsidRPr="0031009C" w14:paraId="5D6EA1B0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53DBA7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CABFF5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购买商品</w:t>
            </w:r>
          </w:p>
        </w:tc>
      </w:tr>
      <w:tr w:rsidR="00857C80" w:rsidRPr="0031009C" w14:paraId="1D4170C9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83DBFEA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73F8722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2D8DA880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2907E4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2C4A1B0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31FC9BD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2F4347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0D72FBF8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E86063A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66A99CBC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点击商品</w:t>
            </w:r>
          </w:p>
          <w:p w14:paraId="13EEC4F2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点击购买商品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4A0639E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跳转到外部网站</w:t>
            </w:r>
          </w:p>
          <w:p w14:paraId="6BE913E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67ADB12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6DA8732D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0F390CC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1AACAE5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50D978D5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72577B0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2118D61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41FD6CBA" w14:textId="77777777" w:rsidR="00857C80" w:rsidRDefault="00857C80" w:rsidP="00857C80">
      <w:pPr>
        <w:ind w:firstLine="480"/>
      </w:pPr>
    </w:p>
    <w:tbl>
      <w:tblPr>
        <w:tblW w:w="455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5"/>
        <w:gridCol w:w="2800"/>
        <w:gridCol w:w="1990"/>
        <w:gridCol w:w="877"/>
      </w:tblGrid>
      <w:tr w:rsidR="00857C80" w:rsidRPr="0031009C" w14:paraId="30D0A7AB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3241043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用例唯一标识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34CB537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hint="eastAsia"/>
                <w:sz w:val="15"/>
                <w:szCs w:val="15"/>
              </w:rPr>
              <w:t>SHATRAP</w:t>
            </w:r>
            <w:r w:rsidRPr="0031009C">
              <w:rPr>
                <w:rFonts w:ascii="宋体" w:hAnsi="宋体" w:hint="eastAsia"/>
                <w:sz w:val="15"/>
                <w:szCs w:val="15"/>
              </w:rPr>
              <w:t>_TEST-</w:t>
            </w:r>
            <w:r>
              <w:rPr>
                <w:rFonts w:ascii="宋体" w:hAnsi="宋体"/>
                <w:sz w:val="15"/>
                <w:szCs w:val="15"/>
              </w:rPr>
              <w:t>3.1</w:t>
            </w:r>
          </w:p>
        </w:tc>
      </w:tr>
      <w:tr w:rsidR="00857C80" w:rsidRPr="0031009C" w14:paraId="10A07AFD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99CCFF"/>
            <w:vAlign w:val="center"/>
          </w:tcPr>
          <w:p w14:paraId="4FBD16C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用例描述（功能描述）</w:t>
            </w:r>
          </w:p>
        </w:tc>
        <w:tc>
          <w:tcPr>
            <w:tcW w:w="4123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420927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搜索商品信息</w:t>
            </w:r>
          </w:p>
        </w:tc>
      </w:tr>
      <w:tr w:rsidR="00857C80" w:rsidRPr="0031009C" w14:paraId="2B32B5CA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779AEA83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环境描述</w:t>
            </w:r>
          </w:p>
        </w:tc>
        <w:tc>
          <w:tcPr>
            <w:tcW w:w="4123" w:type="pct"/>
            <w:gridSpan w:val="3"/>
            <w:shd w:val="clear" w:color="auto" w:fill="auto"/>
            <w:vAlign w:val="center"/>
          </w:tcPr>
          <w:p w14:paraId="0D23A30C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系统正确配置并启动运行</w:t>
            </w:r>
          </w:p>
        </w:tc>
      </w:tr>
      <w:tr w:rsidR="00857C80" w:rsidRPr="0031009C" w14:paraId="3F70B86F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  <w:vAlign w:val="center"/>
          </w:tcPr>
          <w:p w14:paraId="5374C33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实例编号</w:t>
            </w:r>
          </w:p>
        </w:tc>
        <w:tc>
          <w:tcPr>
            <w:tcW w:w="2037" w:type="pct"/>
            <w:shd w:val="clear" w:color="auto" w:fill="99CCFF"/>
            <w:vAlign w:val="center"/>
          </w:tcPr>
          <w:p w14:paraId="41724E6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操作步骤</w:t>
            </w:r>
          </w:p>
        </w:tc>
        <w:tc>
          <w:tcPr>
            <w:tcW w:w="1448" w:type="pct"/>
            <w:shd w:val="clear" w:color="auto" w:fill="99CCFF"/>
            <w:vAlign w:val="center"/>
          </w:tcPr>
          <w:p w14:paraId="59379AF1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期望输出</w:t>
            </w:r>
          </w:p>
        </w:tc>
        <w:tc>
          <w:tcPr>
            <w:tcW w:w="638" w:type="pct"/>
            <w:shd w:val="clear" w:color="auto" w:fill="99CCFF"/>
            <w:vAlign w:val="center"/>
          </w:tcPr>
          <w:p w14:paraId="453FE63E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测试记录</w:t>
            </w:r>
          </w:p>
        </w:tc>
      </w:tr>
      <w:tr w:rsidR="00857C80" w:rsidRPr="0031009C" w14:paraId="26A1CFD7" w14:textId="77777777" w:rsidTr="00F66EE2">
        <w:trPr>
          <w:trHeight w:val="340"/>
          <w:tblHeader/>
        </w:trPr>
        <w:tc>
          <w:tcPr>
            <w:tcW w:w="87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26040FB" w14:textId="77777777" w:rsidR="00857C80" w:rsidRPr="0031009C" w:rsidRDefault="00857C80" w:rsidP="00F66EE2">
            <w:pPr>
              <w:jc w:val="center"/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010</w:t>
            </w:r>
          </w:p>
        </w:tc>
        <w:tc>
          <w:tcPr>
            <w:tcW w:w="2037" w:type="pct"/>
            <w:tcBorders>
              <w:bottom w:val="single" w:sz="4" w:space="0" w:color="auto"/>
            </w:tcBorders>
            <w:shd w:val="clear" w:color="auto" w:fill="auto"/>
          </w:tcPr>
          <w:p w14:paraId="21A9C20A" w14:textId="77777777" w:rsidR="00857C80" w:rsidRPr="0031009C" w:rsidRDefault="00857C80" w:rsidP="00F66EE2">
            <w:pPr>
              <w:rPr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选择搜索框</w:t>
            </w:r>
          </w:p>
          <w:p w14:paraId="0885BFD8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（2）</w:t>
            </w:r>
            <w:r>
              <w:rPr>
                <w:rFonts w:ascii="宋体" w:hAnsi="宋体" w:hint="eastAsia"/>
                <w:sz w:val="15"/>
                <w:szCs w:val="15"/>
              </w:rPr>
              <w:t>输入商品名称</w:t>
            </w:r>
          </w:p>
        </w:tc>
        <w:tc>
          <w:tcPr>
            <w:tcW w:w="1448" w:type="pct"/>
            <w:tcBorders>
              <w:bottom w:val="single" w:sz="4" w:space="0" w:color="auto"/>
            </w:tcBorders>
            <w:shd w:val="clear" w:color="auto" w:fill="auto"/>
          </w:tcPr>
          <w:p w14:paraId="0E1D7C84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（1）</w:t>
            </w:r>
            <w:r>
              <w:rPr>
                <w:rFonts w:ascii="宋体" w:hAnsi="宋体" w:hint="eastAsia"/>
                <w:sz w:val="15"/>
                <w:szCs w:val="15"/>
              </w:rPr>
              <w:t>显示相关商品情况，如失败则显示空白</w:t>
            </w:r>
          </w:p>
        </w:tc>
        <w:tc>
          <w:tcPr>
            <w:tcW w:w="638" w:type="pct"/>
            <w:tcBorders>
              <w:bottom w:val="single" w:sz="4" w:space="0" w:color="auto"/>
            </w:tcBorders>
            <w:shd w:val="clear" w:color="auto" w:fill="auto"/>
          </w:tcPr>
          <w:p w14:paraId="1C3E8C87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与期望相符</w:t>
            </w:r>
          </w:p>
        </w:tc>
      </w:tr>
      <w:tr w:rsidR="00857C80" w:rsidRPr="0031009C" w14:paraId="0F575699" w14:textId="77777777" w:rsidTr="00F66EE2">
        <w:trPr>
          <w:trHeight w:val="340"/>
          <w:tblHeader/>
        </w:trPr>
        <w:tc>
          <w:tcPr>
            <w:tcW w:w="2914" w:type="pct"/>
            <w:gridSpan w:val="2"/>
            <w:shd w:val="clear" w:color="auto" w:fill="auto"/>
            <w:vAlign w:val="center"/>
          </w:tcPr>
          <w:p w14:paraId="28AF38CF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测试人员：周穗</w:t>
            </w:r>
          </w:p>
        </w:tc>
        <w:tc>
          <w:tcPr>
            <w:tcW w:w="2086" w:type="pct"/>
            <w:gridSpan w:val="2"/>
            <w:shd w:val="clear" w:color="auto" w:fill="auto"/>
            <w:vAlign w:val="center"/>
          </w:tcPr>
          <w:p w14:paraId="65231E89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测试时间：2</w:t>
            </w:r>
            <w:r w:rsidRPr="0031009C">
              <w:rPr>
                <w:rFonts w:ascii="宋体" w:hAnsi="宋体"/>
                <w:sz w:val="15"/>
                <w:szCs w:val="15"/>
              </w:rPr>
              <w:t>3.12.17</w:t>
            </w:r>
          </w:p>
        </w:tc>
      </w:tr>
      <w:tr w:rsidR="00857C80" w:rsidRPr="0031009C" w14:paraId="3C062A33" w14:textId="77777777" w:rsidTr="00F66EE2">
        <w:trPr>
          <w:trHeight w:val="340"/>
          <w:tblHeader/>
        </w:trPr>
        <w:tc>
          <w:tcPr>
            <w:tcW w:w="877" w:type="pct"/>
            <w:shd w:val="clear" w:color="auto" w:fill="99CCFF"/>
          </w:tcPr>
          <w:p w14:paraId="24A1E37B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  <w:r w:rsidRPr="0031009C">
              <w:rPr>
                <w:rFonts w:ascii="宋体" w:hAnsi="宋体" w:hint="eastAsia"/>
                <w:sz w:val="15"/>
                <w:szCs w:val="15"/>
              </w:rPr>
              <w:t>备注</w:t>
            </w:r>
          </w:p>
        </w:tc>
        <w:tc>
          <w:tcPr>
            <w:tcW w:w="4123" w:type="pct"/>
            <w:gridSpan w:val="3"/>
            <w:shd w:val="clear" w:color="auto" w:fill="auto"/>
          </w:tcPr>
          <w:p w14:paraId="71A0AC7D" w14:textId="77777777" w:rsidR="00857C80" w:rsidRPr="0031009C" w:rsidRDefault="00857C80" w:rsidP="00F66EE2">
            <w:pPr>
              <w:rPr>
                <w:rFonts w:ascii="宋体" w:hAnsi="宋体"/>
                <w:sz w:val="15"/>
                <w:szCs w:val="15"/>
              </w:rPr>
            </w:pPr>
          </w:p>
        </w:tc>
      </w:tr>
    </w:tbl>
    <w:p w14:paraId="538DCADB" w14:textId="77777777" w:rsidR="00857C80" w:rsidRDefault="00857C80" w:rsidP="00857C80">
      <w:pPr>
        <w:ind w:firstLine="480"/>
      </w:pPr>
    </w:p>
    <w:p w14:paraId="01AC15B8" w14:textId="77777777" w:rsidR="00857C80" w:rsidRDefault="00857C80" w:rsidP="00857C80">
      <w:pPr>
        <w:ind w:firstLine="480"/>
      </w:pPr>
    </w:p>
    <w:p w14:paraId="41C9E55F" w14:textId="77777777" w:rsidR="00857C80" w:rsidRDefault="00857C80" w:rsidP="00857C80">
      <w:pPr>
        <w:ind w:firstLine="480"/>
      </w:pPr>
    </w:p>
    <w:p w14:paraId="797149D3" w14:textId="77777777" w:rsidR="00857C80" w:rsidRDefault="00857C80" w:rsidP="00857C80">
      <w:pPr>
        <w:ind w:firstLine="480"/>
      </w:pPr>
    </w:p>
    <w:p w14:paraId="4020ED8D" w14:textId="29B9CFDC" w:rsidR="00AF3798" w:rsidRDefault="00AF3798" w:rsidP="0071439A">
      <w:pPr>
        <w:pStyle w:val="211"/>
      </w:pPr>
    </w:p>
    <w:p w14:paraId="4A460334" w14:textId="77777777" w:rsidR="009D7DBC" w:rsidRDefault="009D7DBC" w:rsidP="0071439A">
      <w:pPr>
        <w:pStyle w:val="211"/>
      </w:pPr>
    </w:p>
    <w:p w14:paraId="7AF5B894" w14:textId="77777777" w:rsidR="009D7DBC" w:rsidRPr="0071439A" w:rsidRDefault="009D7DBC" w:rsidP="0071439A">
      <w:pPr>
        <w:pStyle w:val="211"/>
        <w:rPr>
          <w:rFonts w:ascii="黑体" w:eastAsia="黑体" w:hAnsi="黑体"/>
        </w:rPr>
      </w:pPr>
      <w:r w:rsidRPr="0071439A">
        <w:rPr>
          <w:rFonts w:ascii="黑体" w:eastAsia="黑体" w:hAnsi="黑体" w:hint="eastAsia"/>
        </w:rPr>
        <w:lastRenderedPageBreak/>
        <w:t>5、总结与体会</w:t>
      </w:r>
    </w:p>
    <w:p w14:paraId="3FB70C0A" w14:textId="77777777" w:rsidR="009D7DBC" w:rsidRPr="009D7DBC" w:rsidRDefault="009D7DBC" w:rsidP="0071439A">
      <w:pPr>
        <w:pStyle w:val="211"/>
        <w:rPr>
          <w:rFonts w:hint="eastAsia"/>
        </w:rPr>
      </w:pPr>
    </w:p>
    <w:p w14:paraId="6C55A24A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5.1 总结</w:t>
      </w:r>
    </w:p>
    <w:p w14:paraId="2C3FD5BD" w14:textId="77777777" w:rsidR="00D161B3" w:rsidRPr="0071439A" w:rsidRDefault="00D161B3" w:rsidP="0071439A">
      <w:pPr>
        <w:pStyle w:val="211"/>
        <w:rPr>
          <w:rFonts w:hint="eastAsia"/>
          <w:sz w:val="24"/>
          <w:szCs w:val="24"/>
        </w:rPr>
      </w:pPr>
    </w:p>
    <w:p w14:paraId="27F77A05" w14:textId="77777777" w:rsidR="009D7DBC" w:rsidRPr="0071439A" w:rsidRDefault="009D7DBC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我们小组已成功构建了基本的数据库管理系统原型，为整个系统的后续开发和完善奠定了基础。当前，我们已能做到进行基础功能的实施，比如产品展示、订单管理、用户管理和产品评论等。</w:t>
      </w:r>
    </w:p>
    <w:p w14:paraId="5C10DACC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每位小组成员均承担了一部分独特的任务，使我们一起完成了一个完整的开发周期，包括需求分析、设计、开发和测试。参与小组的合作和互动，使我们不仅提高了领导和团队协作力，还提升了处理问题和决策的能力。</w:t>
      </w:r>
    </w:p>
    <w:p w14:paraId="0DA69ACE" w14:textId="77777777" w:rsidR="006C0600" w:rsidRPr="0071439A" w:rsidRDefault="006C0600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就目前阶段而言，我们的项目已经初见雏形。虽然还存在需要改进和优化的部分，但是总的来说，我们已经实现了一套基本的数据库管理系统，可以进行基本的商品展示，订单管理，用户管理和商品评论等功能。</w:t>
      </w:r>
    </w:p>
    <w:p w14:paraId="4B8D8A61" w14:textId="77777777" w:rsidR="006C0600" w:rsidRPr="0071439A" w:rsidRDefault="006C0600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在项目管理层面，我们通过合理的分工和高效的协作，成功地推动了项目的进展。每个团队成员都有明确的职责和任务，按时完成了各自的分工。</w:t>
      </w:r>
    </w:p>
    <w:p w14:paraId="10029843" w14:textId="77777777" w:rsidR="002A6DF2" w:rsidRPr="0071439A" w:rsidRDefault="002A6DF2" w:rsidP="0071439A">
      <w:pPr>
        <w:pStyle w:val="211"/>
        <w:rPr>
          <w:rFonts w:hint="eastAsia"/>
          <w:sz w:val="24"/>
          <w:szCs w:val="24"/>
        </w:rPr>
      </w:pPr>
    </w:p>
    <w:p w14:paraId="4E9800D4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5.2 体会与理解</w:t>
      </w:r>
    </w:p>
    <w:p w14:paraId="3864B196" w14:textId="77777777" w:rsidR="00C02A08" w:rsidRPr="0071439A" w:rsidRDefault="00C02A08" w:rsidP="0071439A">
      <w:pPr>
        <w:pStyle w:val="211"/>
        <w:rPr>
          <w:rFonts w:hint="eastAsia"/>
          <w:sz w:val="24"/>
          <w:szCs w:val="24"/>
        </w:rPr>
      </w:pPr>
    </w:p>
    <w:p w14:paraId="09FDA8E7" w14:textId="77777777" w:rsidR="009D7DBC" w:rsidRPr="0071439A" w:rsidRDefault="009D7DBC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在数据库应用方面，我们深感其对于存储和管理数据的重要性。我们了解到，良好的数据库结构不仅能帮助我们高效地组织和处理数据，还能为需求不断变更的项目提供支持。</w:t>
      </w:r>
    </w:p>
    <w:p w14:paraId="63455E7D" w14:textId="77777777" w:rsidR="009D7DBC" w:rsidRPr="0071439A" w:rsidRDefault="009D7DBC" w:rsidP="0071439A">
      <w:pPr>
        <w:pStyle w:val="211"/>
        <w:rPr>
          <w:rFonts w:hint="eastAsia"/>
          <w:sz w:val="24"/>
          <w:szCs w:val="24"/>
        </w:rPr>
      </w:pPr>
      <w:r w:rsidRPr="0071439A">
        <w:rPr>
          <w:rFonts w:hint="eastAsia"/>
          <w:sz w:val="24"/>
          <w:szCs w:val="24"/>
        </w:rPr>
        <w:t>在设计数据库结构时，我们从课本理论走向了真实的应用场景，锻炼了实际技能，学会了如何根据实际需求去构建和优化数据模型。我们体验到了，一个好的数据库设计不仅能为整个系统提供稳定的支持，而且能为后期的维护减轻压力。</w:t>
      </w:r>
    </w:p>
    <w:p w14:paraId="7746C091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我们也从中了解到了数据库查询优化的重要性，并学会了如何进行索引的设计和查询语句的优化，意识到这些对系统性能和用户体验</w:t>
      </w:r>
      <w:r w:rsidRPr="0071439A">
        <w:rPr>
          <w:rFonts w:hint="eastAsia"/>
          <w:sz w:val="24"/>
          <w:szCs w:val="24"/>
        </w:rPr>
        <w:lastRenderedPageBreak/>
        <w:t>的关键性。</w:t>
      </w:r>
    </w:p>
    <w:p w14:paraId="70566EBD" w14:textId="77777777" w:rsidR="006C0600" w:rsidRPr="0071439A" w:rsidRDefault="006C0600" w:rsidP="0071439A">
      <w:pPr>
        <w:pStyle w:val="211"/>
        <w:rPr>
          <w:rFonts w:hint="eastAsia"/>
          <w:sz w:val="24"/>
          <w:szCs w:val="24"/>
        </w:rPr>
      </w:pPr>
      <w:r w:rsidRPr="0071439A">
        <w:rPr>
          <w:sz w:val="24"/>
          <w:szCs w:val="24"/>
        </w:rPr>
        <w:tab/>
      </w:r>
      <w:r w:rsidRPr="0071439A">
        <w:rPr>
          <w:rFonts w:hint="eastAsia"/>
          <w:sz w:val="24"/>
          <w:szCs w:val="24"/>
        </w:rPr>
        <w:t>对于数据库设计，我理解了它的重要性，以及如何根据实际需求来设计表结构和关联。我也体验到了前后端分离的好处，可以让开</w:t>
      </w:r>
      <w:proofErr w:type="gramStart"/>
      <w:r w:rsidRPr="0071439A">
        <w:rPr>
          <w:rFonts w:hint="eastAsia"/>
          <w:sz w:val="24"/>
          <w:szCs w:val="24"/>
        </w:rPr>
        <w:t>发更加</w:t>
      </w:r>
      <w:proofErr w:type="gramEnd"/>
      <w:r w:rsidRPr="0071439A">
        <w:rPr>
          <w:rFonts w:hint="eastAsia"/>
          <w:sz w:val="24"/>
          <w:szCs w:val="24"/>
        </w:rPr>
        <w:t>专注和高效。同时，我也学习到了如何利用Git进行版本控制，避免了很多可能的问题。</w:t>
      </w:r>
    </w:p>
    <w:p w14:paraId="3EE33070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这次项目使我们对数据库有了更深的理解，使我们更加重视这个技能。我们认识到，数据库不仅在数据存储方面发挥着关键作用，而且在理解和处理业务流程上也是非常重要的。</w:t>
      </w:r>
    </w:p>
    <w:p w14:paraId="2CC60232" w14:textId="77777777" w:rsidR="006C0600" w:rsidRPr="0071439A" w:rsidRDefault="006C0600" w:rsidP="0071439A">
      <w:pPr>
        <w:pStyle w:val="211"/>
        <w:rPr>
          <w:rFonts w:hint="eastAsia"/>
          <w:sz w:val="24"/>
          <w:szCs w:val="24"/>
        </w:rPr>
      </w:pPr>
    </w:p>
    <w:p w14:paraId="434EF2E8" w14:textId="77777777" w:rsidR="009D7DBC" w:rsidRPr="0071439A" w:rsidRDefault="009D7DBC" w:rsidP="0071439A">
      <w:pPr>
        <w:pStyle w:val="211"/>
        <w:rPr>
          <w:sz w:val="24"/>
          <w:szCs w:val="24"/>
        </w:rPr>
      </w:pPr>
      <w:r w:rsidRPr="0071439A">
        <w:rPr>
          <w:rFonts w:hint="eastAsia"/>
          <w:sz w:val="24"/>
          <w:szCs w:val="24"/>
        </w:rPr>
        <w:t>以上就是我们小组在这个项目中的总结和体会。通过这个项目，我们体验到了知识理论向实际操作转化的过程，也意识到了团队协作对项目成功的重要性。我们会在今后的学习和工作中，运用和发扬在此项目中学到的宝贵经验和教训。</w:t>
      </w:r>
    </w:p>
    <w:p w14:paraId="6C731271" w14:textId="77777777" w:rsidR="008556A2" w:rsidRDefault="008556A2" w:rsidP="0071439A">
      <w:pPr>
        <w:pStyle w:val="211"/>
      </w:pPr>
    </w:p>
    <w:p w14:paraId="6F895EFB" w14:textId="77777777" w:rsidR="008556A2" w:rsidRDefault="008556A2" w:rsidP="0071439A">
      <w:pPr>
        <w:pStyle w:val="211"/>
        <w:rPr>
          <w:rFonts w:hint="eastAsia"/>
        </w:rPr>
      </w:pPr>
    </w:p>
    <w:p w14:paraId="25FD5B6C" w14:textId="0153B99A" w:rsidR="008556A2" w:rsidRDefault="008556A2" w:rsidP="0071439A">
      <w:pPr>
        <w:pStyle w:val="211"/>
        <w:rPr>
          <w:rFonts w:ascii="黑体" w:eastAsia="黑体" w:hAnsi="黑体"/>
        </w:rPr>
      </w:pPr>
      <w:r w:rsidRPr="008556A2">
        <w:rPr>
          <w:rFonts w:ascii="黑体" w:eastAsia="黑体" w:hAnsi="黑体" w:hint="eastAsia"/>
        </w:rPr>
        <w:t>六、小组分工</w:t>
      </w:r>
    </w:p>
    <w:p w14:paraId="23943C84" w14:textId="77777777" w:rsidR="008556A2" w:rsidRDefault="008556A2" w:rsidP="0071439A">
      <w:pPr>
        <w:pStyle w:val="211"/>
        <w:rPr>
          <w:rFonts w:ascii="黑体" w:eastAsia="黑体" w:hAnsi="黑体"/>
        </w:rPr>
      </w:pPr>
    </w:p>
    <w:p w14:paraId="6BF21799" w14:textId="77777777" w:rsidR="008556A2" w:rsidRPr="008556A2" w:rsidRDefault="008556A2" w:rsidP="0071439A">
      <w:pPr>
        <w:pStyle w:val="211"/>
        <w:rPr>
          <w:rFonts w:ascii="黑体" w:eastAsia="黑体" w:hAnsi="黑体" w:hint="eastAsia"/>
        </w:rPr>
      </w:pPr>
    </w:p>
    <w:p w14:paraId="273F9530" w14:textId="77777777" w:rsidR="008556A2" w:rsidRPr="0071439A" w:rsidRDefault="008556A2" w:rsidP="0071439A">
      <w:pPr>
        <w:pStyle w:val="211"/>
        <w:rPr>
          <w:rFonts w:hint="eastAsia"/>
        </w:rPr>
      </w:pPr>
    </w:p>
    <w:p w14:paraId="3ECDC409" w14:textId="77777777" w:rsidR="00605697" w:rsidRPr="00EE3045" w:rsidRDefault="00605697" w:rsidP="00B96D60">
      <w:pPr>
        <w:pStyle w:val="1"/>
        <w:spacing w:beforeLines="50" w:before="145" w:afterLines="50" w:after="145" w:line="400" w:lineRule="exact"/>
        <w:rPr>
          <w:rFonts w:ascii="黑体" w:eastAsia="黑体"/>
          <w:b w:val="0"/>
          <w:bCs w:val="0"/>
          <w:sz w:val="24"/>
          <w:szCs w:val="24"/>
        </w:rPr>
      </w:pPr>
      <w:r w:rsidRPr="00EE3045">
        <w:rPr>
          <w:rFonts w:ascii="黑体" w:eastAsia="黑体" w:hint="eastAsia"/>
          <w:b w:val="0"/>
          <w:bCs w:val="0"/>
          <w:sz w:val="24"/>
          <w:szCs w:val="24"/>
        </w:rPr>
        <w:t>参</w:t>
      </w:r>
      <w:r w:rsidRPr="00EE3045">
        <w:rPr>
          <w:rFonts w:ascii="黑体" w:eastAsia="黑体"/>
          <w:b w:val="0"/>
          <w:bCs w:val="0"/>
          <w:sz w:val="24"/>
          <w:szCs w:val="24"/>
        </w:rPr>
        <w:t>考文献</w:t>
      </w:r>
    </w:p>
    <w:p w14:paraId="76E65978" w14:textId="77777777" w:rsidR="00605697" w:rsidRDefault="00605697" w:rsidP="00B475C6">
      <w:pPr>
        <w:spacing w:line="400" w:lineRule="exact"/>
        <w:ind w:left="444" w:hangingChars="200" w:hanging="444"/>
        <w:rPr>
          <w:rFonts w:ascii="宋体" w:hAnsi="宋体" w:hint="eastAsia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r w:rsidR="00F87679">
        <w:rPr>
          <w:rFonts w:ascii="宋体" w:hAnsi="宋体" w:hint="eastAsia"/>
        </w:rPr>
        <w:t>S</w:t>
      </w:r>
      <w:r w:rsidR="00F87679">
        <w:rPr>
          <w:rFonts w:ascii="宋体" w:hAnsi="宋体"/>
        </w:rPr>
        <w:t xml:space="preserve">pring Boot </w:t>
      </w:r>
      <w:r w:rsidR="00F87679">
        <w:rPr>
          <w:rFonts w:ascii="宋体" w:hAnsi="宋体" w:hint="eastAsia"/>
        </w:rPr>
        <w:t>开发文档.</w:t>
      </w:r>
      <w:r w:rsidR="00F87679">
        <w:rPr>
          <w:rFonts w:ascii="宋体" w:hAnsi="宋体"/>
        </w:rPr>
        <w:t xml:space="preserve"> </w:t>
      </w:r>
      <w:hyperlink r:id="rId42" w:history="1">
        <w:r w:rsidR="00F87679" w:rsidRPr="003D754B">
          <w:rPr>
            <w:rStyle w:val="aa"/>
            <w:rFonts w:ascii="宋体" w:hAnsi="宋体"/>
          </w:rPr>
          <w:t>https://spring.io/projects/spring-boot/</w:t>
        </w:r>
      </w:hyperlink>
      <w:r w:rsidR="00F87679">
        <w:rPr>
          <w:rFonts w:ascii="宋体" w:hAnsi="宋体"/>
        </w:rPr>
        <w:t>, 2023</w:t>
      </w:r>
    </w:p>
    <w:p w14:paraId="7E034661" w14:textId="77777777" w:rsidR="00605697" w:rsidRDefault="00605697" w:rsidP="00B475C6">
      <w:pPr>
        <w:spacing w:line="400" w:lineRule="exact"/>
        <w:ind w:left="444" w:hangingChars="200" w:hanging="444"/>
        <w:rPr>
          <w:rFonts w:ascii="宋体" w:hAnsi="宋体" w:hint="eastAsia"/>
        </w:rPr>
      </w:pPr>
      <w:r>
        <w:rPr>
          <w:rFonts w:ascii="宋体" w:hAnsi="宋体"/>
        </w:rPr>
        <w:t>[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]</w:t>
      </w:r>
      <w:r>
        <w:rPr>
          <w:rFonts w:ascii="宋体" w:hAnsi="宋体" w:hint="eastAsia"/>
        </w:rPr>
        <w:t xml:space="preserve"> </w:t>
      </w:r>
      <w:proofErr w:type="spellStart"/>
      <w:r w:rsidR="004E2CE0">
        <w:rPr>
          <w:rFonts w:ascii="宋体" w:hAnsi="宋体"/>
        </w:rPr>
        <w:t>Mybatis</w:t>
      </w:r>
      <w:proofErr w:type="spellEnd"/>
      <w:r w:rsidR="004E2CE0">
        <w:rPr>
          <w:rFonts w:ascii="宋体" w:hAnsi="宋体"/>
        </w:rPr>
        <w:t xml:space="preserve"> Spring </w:t>
      </w:r>
      <w:r w:rsidR="004E2CE0">
        <w:rPr>
          <w:rFonts w:ascii="宋体" w:hAnsi="宋体" w:hint="eastAsia"/>
        </w:rPr>
        <w:t>文档.</w:t>
      </w:r>
      <w:r w:rsidR="004E2CE0">
        <w:rPr>
          <w:rFonts w:ascii="宋体" w:hAnsi="宋体"/>
        </w:rPr>
        <w:t xml:space="preserve"> </w:t>
      </w:r>
      <w:hyperlink r:id="rId43" w:history="1">
        <w:r w:rsidR="004241DC" w:rsidRPr="003D754B">
          <w:rPr>
            <w:rStyle w:val="aa"/>
            <w:rFonts w:ascii="宋体" w:hAnsi="宋体"/>
          </w:rPr>
          <w:t>https://mybatis.org/spring/zh/</w:t>
        </w:r>
      </w:hyperlink>
      <w:r w:rsidR="004241DC">
        <w:rPr>
          <w:rFonts w:ascii="宋体" w:hAnsi="宋体"/>
        </w:rPr>
        <w:t>, 2023</w:t>
      </w:r>
    </w:p>
    <w:p w14:paraId="1D0E1A52" w14:textId="1AF8E408" w:rsidR="00AB5E01" w:rsidRDefault="00605697" w:rsidP="00A9169E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t xml:space="preserve">[3] </w:t>
      </w:r>
      <w:proofErr w:type="spellStart"/>
      <w:r w:rsidR="00F87679">
        <w:rPr>
          <w:rFonts w:ascii="宋体" w:hAnsi="宋体" w:hint="eastAsia"/>
        </w:rPr>
        <w:t>L</w:t>
      </w:r>
      <w:r w:rsidR="00F87679">
        <w:rPr>
          <w:rFonts w:ascii="宋体" w:hAnsi="宋体"/>
        </w:rPr>
        <w:t>ay</w:t>
      </w:r>
      <w:r w:rsidR="005232F3">
        <w:rPr>
          <w:rFonts w:ascii="宋体" w:hAnsi="宋体"/>
        </w:rPr>
        <w:t>U</w:t>
      </w:r>
      <w:r w:rsidR="00B536F8">
        <w:rPr>
          <w:rFonts w:ascii="宋体" w:hAnsi="宋体"/>
        </w:rPr>
        <w:t>I</w:t>
      </w:r>
      <w:proofErr w:type="spellEnd"/>
      <w:r w:rsidR="00F87679">
        <w:rPr>
          <w:rFonts w:ascii="宋体" w:hAnsi="宋体"/>
        </w:rPr>
        <w:t xml:space="preserve"> </w:t>
      </w:r>
      <w:r w:rsidR="00F87679">
        <w:rPr>
          <w:rFonts w:ascii="宋体" w:hAnsi="宋体" w:hint="eastAsia"/>
        </w:rPr>
        <w:t xml:space="preserve">使用手册. </w:t>
      </w:r>
      <w:hyperlink r:id="rId44" w:history="1">
        <w:r w:rsidR="009A3437" w:rsidRPr="003D754B">
          <w:rPr>
            <w:rStyle w:val="aa"/>
            <w:rFonts w:ascii="宋体" w:hAnsi="宋体"/>
          </w:rPr>
          <w:t>https://layui.dev/docs/2/</w:t>
        </w:r>
      </w:hyperlink>
      <w:r w:rsidR="009A3437">
        <w:rPr>
          <w:rFonts w:ascii="宋体" w:hAnsi="宋体"/>
        </w:rPr>
        <w:t>, 2023</w:t>
      </w:r>
    </w:p>
    <w:p w14:paraId="29CABA3C" w14:textId="1DFA34FD" w:rsidR="00A9169E" w:rsidRDefault="00A9169E" w:rsidP="00A9169E">
      <w:pPr>
        <w:spacing w:line="400" w:lineRule="exact"/>
        <w:ind w:left="444" w:hangingChars="200" w:hanging="444"/>
        <w:rPr>
          <w:rFonts w:ascii="宋体" w:hAnsi="宋体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>4</w:t>
      </w:r>
      <w:r>
        <w:rPr>
          <w:rFonts w:ascii="宋体" w:hAnsi="宋体" w:hint="eastAsia"/>
        </w:rPr>
        <w:t>]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mer</w:t>
      </w:r>
      <w:r>
        <w:rPr>
          <w:rFonts w:ascii="宋体" w:hAnsi="宋体"/>
        </w:rPr>
        <w:t xml:space="preserve">maid </w:t>
      </w:r>
      <w:r>
        <w:rPr>
          <w:rFonts w:ascii="宋体" w:hAnsi="宋体" w:hint="eastAsia"/>
        </w:rPr>
        <w:t>使用手册.</w:t>
      </w:r>
      <w:r>
        <w:rPr>
          <w:rFonts w:ascii="宋体" w:hAnsi="宋体"/>
        </w:rPr>
        <w:t xml:space="preserve"> </w:t>
      </w:r>
      <w:hyperlink r:id="rId45" w:history="1">
        <w:r w:rsidRPr="00790508">
          <w:rPr>
            <w:rStyle w:val="aa"/>
            <w:rFonts w:ascii="宋体" w:hAnsi="宋体"/>
          </w:rPr>
          <w:t>https://mermaid.js.org/intro/syntax-reference.html</w:t>
        </w:r>
      </w:hyperlink>
      <w:r>
        <w:rPr>
          <w:rFonts w:ascii="宋体" w:hAnsi="宋体"/>
        </w:rPr>
        <w:t xml:space="preserve"> , 2023 </w:t>
      </w:r>
    </w:p>
    <w:p w14:paraId="6E7E3C0C" w14:textId="2E2EEFB7" w:rsidR="00A9169E" w:rsidRPr="00A9169E" w:rsidRDefault="00A9169E" w:rsidP="00A9169E">
      <w:pPr>
        <w:spacing w:line="400" w:lineRule="exact"/>
        <w:ind w:left="444" w:hangingChars="200" w:hanging="444"/>
        <w:rPr>
          <w:rFonts w:ascii="宋体" w:hAnsi="宋体" w:hint="eastAsia"/>
        </w:rPr>
      </w:pPr>
    </w:p>
    <w:sectPr w:rsidR="00A9169E" w:rsidRPr="00A9169E" w:rsidSect="00DF1C49">
      <w:headerReference w:type="default" r:id="rId46"/>
      <w:footerReference w:type="even" r:id="rId47"/>
      <w:footerReference w:type="default" r:id="rId48"/>
      <w:pgSz w:w="10433" w:h="14742"/>
      <w:pgMar w:top="1361" w:right="1440" w:bottom="1361" w:left="1440" w:header="851" w:footer="992" w:gutter="0"/>
      <w:pgNumType w:start="0"/>
      <w:cols w:space="425"/>
      <w:titlePg/>
      <w:docGrid w:type="linesAndChars" w:linePitch="290" w:charSpace="248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64F70" w14:textId="77777777" w:rsidR="00F7285C" w:rsidRDefault="00F7285C">
      <w:r>
        <w:separator/>
      </w:r>
    </w:p>
  </w:endnote>
  <w:endnote w:type="continuationSeparator" w:id="0">
    <w:p w14:paraId="0CBAFF40" w14:textId="77777777" w:rsidR="00F7285C" w:rsidRDefault="00F728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D53D5" w14:textId="77777777" w:rsidR="00B96D60" w:rsidRDefault="00B96D60" w:rsidP="00912729">
    <w:pPr>
      <w:pStyle w:val="a8"/>
      <w:framePr w:wrap="around" w:vAnchor="text" w:hAnchor="margin" w:xAlign="center" w:y="1"/>
      <w:rPr>
        <w:rStyle w:val="a9"/>
        <w:rFonts w:hint="eastAsia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1535FB82" w14:textId="77777777" w:rsidR="00B96D60" w:rsidRDefault="00B96D6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79E6A" w14:textId="77777777" w:rsidR="00B96D60" w:rsidRDefault="00B96D60" w:rsidP="00912729">
    <w:pPr>
      <w:pStyle w:val="a8"/>
      <w:framePr w:wrap="around" w:vAnchor="text" w:hAnchor="margin" w:xAlign="center" w:y="1"/>
      <w:rPr>
        <w:rStyle w:val="a9"/>
        <w:rFonts w:hint="eastAsia"/>
      </w:rPr>
    </w:pPr>
    <w:r>
      <w:rPr>
        <w:rStyle w:val="a9"/>
        <w:rFonts w:hint="eastAsia"/>
      </w:rPr>
      <w:t>-</w:t>
    </w: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5069A5">
      <w:rPr>
        <w:rStyle w:val="a9"/>
        <w:noProof/>
      </w:rPr>
      <w:t>3</w:t>
    </w:r>
    <w:r>
      <w:rPr>
        <w:rStyle w:val="a9"/>
      </w:rPr>
      <w:fldChar w:fldCharType="end"/>
    </w:r>
    <w:r>
      <w:rPr>
        <w:rStyle w:val="a9"/>
        <w:rFonts w:hint="eastAsia"/>
      </w:rPr>
      <w:t>-</w:t>
    </w:r>
  </w:p>
  <w:p w14:paraId="4204EBF3" w14:textId="77777777" w:rsidR="00B96D60" w:rsidRDefault="00B96D6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0A8C8" w14:textId="77777777" w:rsidR="00F7285C" w:rsidRDefault="00F7285C">
      <w:r>
        <w:separator/>
      </w:r>
    </w:p>
  </w:footnote>
  <w:footnote w:type="continuationSeparator" w:id="0">
    <w:p w14:paraId="29A7B8C2" w14:textId="77777777" w:rsidR="00F7285C" w:rsidRDefault="00F728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62BAF" w14:textId="77777777" w:rsidR="00B96D60" w:rsidRDefault="00B96D60" w:rsidP="00B475C6">
    <w:pPr>
      <w:pStyle w:val="a7"/>
      <w:tabs>
        <w:tab w:val="clear" w:pos="4153"/>
        <w:tab w:val="clear" w:pos="8306"/>
        <w:tab w:val="left" w:pos="3663"/>
        <w:tab w:val="left" w:pos="5772"/>
      </w:tabs>
      <w:ind w:leftChars="-159" w:left="-1" w:rightChars="-156" w:right="-328" w:hangingChars="185" w:hanging="333"/>
      <w:jc w:val="both"/>
      <w:rPr>
        <w:rFonts w:hint="eastAsia"/>
      </w:rPr>
    </w:pPr>
    <w:r>
      <w:rPr>
        <w:rFonts w:hint="eastAsia"/>
      </w:rPr>
      <w:t>课程名称：</w:t>
    </w:r>
    <w:r>
      <w:rPr>
        <w:rFonts w:hint="eastAsia"/>
      </w:rPr>
      <w:tab/>
    </w:r>
    <w:r>
      <w:rPr>
        <w:rFonts w:hint="eastAsia"/>
      </w:rPr>
      <w:t>学生姓名：</w:t>
    </w:r>
    <w:r>
      <w:rPr>
        <w:rFonts w:hint="eastAsia"/>
      </w:rPr>
      <w:tab/>
    </w:r>
    <w:r>
      <w:rPr>
        <w:rFonts w:hint="eastAsia"/>
      </w:rPr>
      <w:t>学生学号：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B9A737"/>
    <w:multiLevelType w:val="multilevel"/>
    <w:tmpl w:val="C7B9A737"/>
    <w:lvl w:ilvl="0">
      <w:start w:val="3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</w:lvl>
    <w:lvl w:ilvl="2">
      <w:start w:val="1"/>
      <w:numFmt w:val="decimal"/>
      <w:suff w:val="space"/>
      <w:lvlText w:val="%1.%2.%3"/>
      <w:lvlJc w:val="left"/>
      <w:pPr>
        <w:ind w:left="0" w:firstLine="0"/>
      </w:pPr>
    </w:lvl>
    <w:lvl w:ilvl="3">
      <w:start w:val="1"/>
      <w:numFmt w:val="decimal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127C60B1"/>
    <w:multiLevelType w:val="hybridMultilevel"/>
    <w:tmpl w:val="52120BE0"/>
    <w:lvl w:ilvl="0" w:tplc="E34C7A82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2" w:hanging="440"/>
      </w:pPr>
    </w:lvl>
    <w:lvl w:ilvl="2" w:tplc="0409001B" w:tentative="1">
      <w:start w:val="1"/>
      <w:numFmt w:val="lowerRoman"/>
      <w:lvlText w:val="%3."/>
      <w:lvlJc w:val="right"/>
      <w:pPr>
        <w:ind w:left="1542" w:hanging="440"/>
      </w:pPr>
    </w:lvl>
    <w:lvl w:ilvl="3" w:tplc="0409000F" w:tentative="1">
      <w:start w:val="1"/>
      <w:numFmt w:val="decimal"/>
      <w:lvlText w:val="%4."/>
      <w:lvlJc w:val="left"/>
      <w:pPr>
        <w:ind w:left="1982" w:hanging="440"/>
      </w:pPr>
    </w:lvl>
    <w:lvl w:ilvl="4" w:tplc="04090019" w:tentative="1">
      <w:start w:val="1"/>
      <w:numFmt w:val="lowerLetter"/>
      <w:lvlText w:val="%5)"/>
      <w:lvlJc w:val="left"/>
      <w:pPr>
        <w:ind w:left="2422" w:hanging="440"/>
      </w:pPr>
    </w:lvl>
    <w:lvl w:ilvl="5" w:tplc="0409001B" w:tentative="1">
      <w:start w:val="1"/>
      <w:numFmt w:val="lowerRoman"/>
      <w:lvlText w:val="%6."/>
      <w:lvlJc w:val="right"/>
      <w:pPr>
        <w:ind w:left="2862" w:hanging="440"/>
      </w:pPr>
    </w:lvl>
    <w:lvl w:ilvl="6" w:tplc="0409000F" w:tentative="1">
      <w:start w:val="1"/>
      <w:numFmt w:val="decimal"/>
      <w:lvlText w:val="%7."/>
      <w:lvlJc w:val="left"/>
      <w:pPr>
        <w:ind w:left="3302" w:hanging="440"/>
      </w:pPr>
    </w:lvl>
    <w:lvl w:ilvl="7" w:tplc="04090019" w:tentative="1">
      <w:start w:val="1"/>
      <w:numFmt w:val="lowerLetter"/>
      <w:lvlText w:val="%8)"/>
      <w:lvlJc w:val="left"/>
      <w:pPr>
        <w:ind w:left="3742" w:hanging="440"/>
      </w:pPr>
    </w:lvl>
    <w:lvl w:ilvl="8" w:tplc="0409001B" w:tentative="1">
      <w:start w:val="1"/>
      <w:numFmt w:val="lowerRoman"/>
      <w:lvlText w:val="%9."/>
      <w:lvlJc w:val="right"/>
      <w:pPr>
        <w:ind w:left="4182" w:hanging="440"/>
      </w:pPr>
    </w:lvl>
  </w:abstractNum>
  <w:abstractNum w:abstractNumId="2" w15:restartNumberingAfterBreak="0">
    <w:nsid w:val="1E943FA5"/>
    <w:multiLevelType w:val="hybridMultilevel"/>
    <w:tmpl w:val="4BCAF870"/>
    <w:lvl w:ilvl="0" w:tplc="16E6CCF4">
      <w:start w:val="1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2" w:hanging="440"/>
      </w:pPr>
    </w:lvl>
    <w:lvl w:ilvl="2" w:tplc="0409001B" w:tentative="1">
      <w:start w:val="1"/>
      <w:numFmt w:val="lowerRoman"/>
      <w:lvlText w:val="%3."/>
      <w:lvlJc w:val="right"/>
      <w:pPr>
        <w:ind w:left="1542" w:hanging="440"/>
      </w:pPr>
    </w:lvl>
    <w:lvl w:ilvl="3" w:tplc="0409000F" w:tentative="1">
      <w:start w:val="1"/>
      <w:numFmt w:val="decimal"/>
      <w:lvlText w:val="%4."/>
      <w:lvlJc w:val="left"/>
      <w:pPr>
        <w:ind w:left="1982" w:hanging="440"/>
      </w:pPr>
    </w:lvl>
    <w:lvl w:ilvl="4" w:tplc="04090019" w:tentative="1">
      <w:start w:val="1"/>
      <w:numFmt w:val="lowerLetter"/>
      <w:lvlText w:val="%5)"/>
      <w:lvlJc w:val="left"/>
      <w:pPr>
        <w:ind w:left="2422" w:hanging="440"/>
      </w:pPr>
    </w:lvl>
    <w:lvl w:ilvl="5" w:tplc="0409001B" w:tentative="1">
      <w:start w:val="1"/>
      <w:numFmt w:val="lowerRoman"/>
      <w:lvlText w:val="%6."/>
      <w:lvlJc w:val="right"/>
      <w:pPr>
        <w:ind w:left="2862" w:hanging="440"/>
      </w:pPr>
    </w:lvl>
    <w:lvl w:ilvl="6" w:tplc="0409000F" w:tentative="1">
      <w:start w:val="1"/>
      <w:numFmt w:val="decimal"/>
      <w:lvlText w:val="%7."/>
      <w:lvlJc w:val="left"/>
      <w:pPr>
        <w:ind w:left="3302" w:hanging="440"/>
      </w:pPr>
    </w:lvl>
    <w:lvl w:ilvl="7" w:tplc="04090019" w:tentative="1">
      <w:start w:val="1"/>
      <w:numFmt w:val="lowerLetter"/>
      <w:lvlText w:val="%8)"/>
      <w:lvlJc w:val="left"/>
      <w:pPr>
        <w:ind w:left="3742" w:hanging="440"/>
      </w:pPr>
    </w:lvl>
    <w:lvl w:ilvl="8" w:tplc="0409001B" w:tentative="1">
      <w:start w:val="1"/>
      <w:numFmt w:val="lowerRoman"/>
      <w:lvlText w:val="%9."/>
      <w:lvlJc w:val="right"/>
      <w:pPr>
        <w:ind w:left="4182" w:hanging="440"/>
      </w:pPr>
    </w:lvl>
  </w:abstractNum>
  <w:abstractNum w:abstractNumId="3" w15:restartNumberingAfterBreak="0">
    <w:nsid w:val="47DC0F84"/>
    <w:multiLevelType w:val="hybridMultilevel"/>
    <w:tmpl w:val="0A90A702"/>
    <w:lvl w:ilvl="0" w:tplc="37841B12">
      <w:start w:val="1"/>
      <w:numFmt w:val="bullet"/>
      <w:lvlText w:val=""/>
      <w:lvlJc w:val="left"/>
      <w:pPr>
        <w:ind w:left="864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3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64" w:hanging="440"/>
      </w:pPr>
      <w:rPr>
        <w:rFonts w:ascii="Wingdings" w:hAnsi="Wingdings" w:hint="default"/>
      </w:rPr>
    </w:lvl>
  </w:abstractNum>
  <w:abstractNum w:abstractNumId="4" w15:restartNumberingAfterBreak="0">
    <w:nsid w:val="4D0B5CED"/>
    <w:multiLevelType w:val="multilevel"/>
    <w:tmpl w:val="8192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810BD0"/>
    <w:multiLevelType w:val="multilevel"/>
    <w:tmpl w:val="D4008BB0"/>
    <w:lvl w:ilvl="0">
      <w:start w:val="1"/>
      <w:numFmt w:val="decimal"/>
      <w:lvlText w:val="%1"/>
      <w:lvlJc w:val="left"/>
      <w:pPr>
        <w:ind w:left="447" w:hanging="44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3" w:hanging="44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4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48" w:hanging="1800"/>
      </w:pPr>
      <w:rPr>
        <w:rFonts w:hint="default"/>
      </w:rPr>
    </w:lvl>
  </w:abstractNum>
  <w:abstractNum w:abstractNumId="6" w15:restartNumberingAfterBreak="0">
    <w:nsid w:val="7AF72A33"/>
    <w:multiLevelType w:val="multilevel"/>
    <w:tmpl w:val="685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8275266">
    <w:abstractNumId w:val="6"/>
  </w:num>
  <w:num w:numId="2" w16cid:durableId="2131051467">
    <w:abstractNumId w:val="4"/>
  </w:num>
  <w:num w:numId="3" w16cid:durableId="1942953746">
    <w:abstractNumId w:val="5"/>
  </w:num>
  <w:num w:numId="4" w16cid:durableId="997687132">
    <w:abstractNumId w:val="3"/>
  </w:num>
  <w:num w:numId="5" w16cid:durableId="862208116">
    <w:abstractNumId w:val="1"/>
  </w:num>
  <w:num w:numId="6" w16cid:durableId="1647465335">
    <w:abstractNumId w:val="2"/>
  </w:num>
  <w:num w:numId="7" w16cid:durableId="304554024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11"/>
  <w:drawingGridVerticalSpacing w:val="145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CDF"/>
    <w:rsid w:val="000103FE"/>
    <w:rsid w:val="00035221"/>
    <w:rsid w:val="00044553"/>
    <w:rsid w:val="0005486B"/>
    <w:rsid w:val="0005551A"/>
    <w:rsid w:val="00062556"/>
    <w:rsid w:val="000806DF"/>
    <w:rsid w:val="0008136C"/>
    <w:rsid w:val="00091D98"/>
    <w:rsid w:val="00094D36"/>
    <w:rsid w:val="000A1C12"/>
    <w:rsid w:val="000A1EEB"/>
    <w:rsid w:val="000A5629"/>
    <w:rsid w:val="000A73D5"/>
    <w:rsid w:val="000A7643"/>
    <w:rsid w:val="000C434D"/>
    <w:rsid w:val="00111D0F"/>
    <w:rsid w:val="001126A3"/>
    <w:rsid w:val="001143DF"/>
    <w:rsid w:val="00115CE8"/>
    <w:rsid w:val="00163D9A"/>
    <w:rsid w:val="00177686"/>
    <w:rsid w:val="001B3A6C"/>
    <w:rsid w:val="001B5867"/>
    <w:rsid w:val="001C3A12"/>
    <w:rsid w:val="001D106E"/>
    <w:rsid w:val="001F7975"/>
    <w:rsid w:val="0020723C"/>
    <w:rsid w:val="00221A31"/>
    <w:rsid w:val="002228D6"/>
    <w:rsid w:val="002332BE"/>
    <w:rsid w:val="002573AF"/>
    <w:rsid w:val="00263BE5"/>
    <w:rsid w:val="002A6DF2"/>
    <w:rsid w:val="002E2DB5"/>
    <w:rsid w:val="00316F8D"/>
    <w:rsid w:val="003514DA"/>
    <w:rsid w:val="003623D6"/>
    <w:rsid w:val="00362AF7"/>
    <w:rsid w:val="003657F2"/>
    <w:rsid w:val="003862C2"/>
    <w:rsid w:val="003D223D"/>
    <w:rsid w:val="003E1801"/>
    <w:rsid w:val="003E3A26"/>
    <w:rsid w:val="00401305"/>
    <w:rsid w:val="00402C3C"/>
    <w:rsid w:val="00405C8F"/>
    <w:rsid w:val="004065B3"/>
    <w:rsid w:val="00410741"/>
    <w:rsid w:val="004165B0"/>
    <w:rsid w:val="00423379"/>
    <w:rsid w:val="004241DC"/>
    <w:rsid w:val="00424A64"/>
    <w:rsid w:val="004315D5"/>
    <w:rsid w:val="004449F4"/>
    <w:rsid w:val="00452B3D"/>
    <w:rsid w:val="00460F4F"/>
    <w:rsid w:val="004711D2"/>
    <w:rsid w:val="00472717"/>
    <w:rsid w:val="004A5D7B"/>
    <w:rsid w:val="004C290A"/>
    <w:rsid w:val="004C6322"/>
    <w:rsid w:val="004C722F"/>
    <w:rsid w:val="004D0284"/>
    <w:rsid w:val="004E2CE0"/>
    <w:rsid w:val="005069A5"/>
    <w:rsid w:val="005201EB"/>
    <w:rsid w:val="005232F3"/>
    <w:rsid w:val="00543A9E"/>
    <w:rsid w:val="00543CA3"/>
    <w:rsid w:val="00555E1B"/>
    <w:rsid w:val="00581468"/>
    <w:rsid w:val="005872F5"/>
    <w:rsid w:val="00594D18"/>
    <w:rsid w:val="005A3172"/>
    <w:rsid w:val="005A4BBF"/>
    <w:rsid w:val="005B4DED"/>
    <w:rsid w:val="005C4828"/>
    <w:rsid w:val="005D7AEA"/>
    <w:rsid w:val="005F38A4"/>
    <w:rsid w:val="00605697"/>
    <w:rsid w:val="006067A3"/>
    <w:rsid w:val="00607156"/>
    <w:rsid w:val="00632F93"/>
    <w:rsid w:val="0065617D"/>
    <w:rsid w:val="00672225"/>
    <w:rsid w:val="006752B2"/>
    <w:rsid w:val="00677E74"/>
    <w:rsid w:val="00683EB3"/>
    <w:rsid w:val="00695F6F"/>
    <w:rsid w:val="00697FE7"/>
    <w:rsid w:val="006A23B8"/>
    <w:rsid w:val="006A419C"/>
    <w:rsid w:val="006B2A8C"/>
    <w:rsid w:val="006C0600"/>
    <w:rsid w:val="006D1347"/>
    <w:rsid w:val="006D3F31"/>
    <w:rsid w:val="006E7ABB"/>
    <w:rsid w:val="00705F31"/>
    <w:rsid w:val="0071131C"/>
    <w:rsid w:val="007117EA"/>
    <w:rsid w:val="0071439A"/>
    <w:rsid w:val="00774BCC"/>
    <w:rsid w:val="00776676"/>
    <w:rsid w:val="00776699"/>
    <w:rsid w:val="00793DB5"/>
    <w:rsid w:val="007B10DF"/>
    <w:rsid w:val="007B4A6E"/>
    <w:rsid w:val="007C26B3"/>
    <w:rsid w:val="007D06E8"/>
    <w:rsid w:val="008120B7"/>
    <w:rsid w:val="0081242B"/>
    <w:rsid w:val="00815810"/>
    <w:rsid w:val="008277AB"/>
    <w:rsid w:val="008556A2"/>
    <w:rsid w:val="00857C80"/>
    <w:rsid w:val="00866547"/>
    <w:rsid w:val="008B093C"/>
    <w:rsid w:val="008B6E2C"/>
    <w:rsid w:val="008C57E3"/>
    <w:rsid w:val="008D261A"/>
    <w:rsid w:val="008F00DA"/>
    <w:rsid w:val="00912729"/>
    <w:rsid w:val="0094048F"/>
    <w:rsid w:val="00943436"/>
    <w:rsid w:val="0095024B"/>
    <w:rsid w:val="00966495"/>
    <w:rsid w:val="00975BBF"/>
    <w:rsid w:val="00983E24"/>
    <w:rsid w:val="009857AD"/>
    <w:rsid w:val="009A3437"/>
    <w:rsid w:val="009A6F62"/>
    <w:rsid w:val="009A78D9"/>
    <w:rsid w:val="009A7EA9"/>
    <w:rsid w:val="009C2076"/>
    <w:rsid w:val="009D7DBC"/>
    <w:rsid w:val="009F2626"/>
    <w:rsid w:val="009F5862"/>
    <w:rsid w:val="00A064DB"/>
    <w:rsid w:val="00A2500B"/>
    <w:rsid w:val="00A54CDF"/>
    <w:rsid w:val="00A72B53"/>
    <w:rsid w:val="00A72CE6"/>
    <w:rsid w:val="00A73E38"/>
    <w:rsid w:val="00A77894"/>
    <w:rsid w:val="00A818FA"/>
    <w:rsid w:val="00A9169E"/>
    <w:rsid w:val="00A9622B"/>
    <w:rsid w:val="00A97269"/>
    <w:rsid w:val="00AB5E01"/>
    <w:rsid w:val="00AB6EC3"/>
    <w:rsid w:val="00AC1654"/>
    <w:rsid w:val="00AC6C33"/>
    <w:rsid w:val="00AE49B1"/>
    <w:rsid w:val="00AF3798"/>
    <w:rsid w:val="00B02CF3"/>
    <w:rsid w:val="00B034E0"/>
    <w:rsid w:val="00B0541F"/>
    <w:rsid w:val="00B115FA"/>
    <w:rsid w:val="00B202D4"/>
    <w:rsid w:val="00B24317"/>
    <w:rsid w:val="00B3370A"/>
    <w:rsid w:val="00B475C6"/>
    <w:rsid w:val="00B536F8"/>
    <w:rsid w:val="00B84A1B"/>
    <w:rsid w:val="00B918DB"/>
    <w:rsid w:val="00B919FD"/>
    <w:rsid w:val="00B93C7A"/>
    <w:rsid w:val="00B96D60"/>
    <w:rsid w:val="00BB61CD"/>
    <w:rsid w:val="00BC0028"/>
    <w:rsid w:val="00BC7A7D"/>
    <w:rsid w:val="00BD6F06"/>
    <w:rsid w:val="00BE61C2"/>
    <w:rsid w:val="00BE72BD"/>
    <w:rsid w:val="00BF0C93"/>
    <w:rsid w:val="00BF40CF"/>
    <w:rsid w:val="00C02A08"/>
    <w:rsid w:val="00C1002F"/>
    <w:rsid w:val="00C3216B"/>
    <w:rsid w:val="00C34CB7"/>
    <w:rsid w:val="00C459E4"/>
    <w:rsid w:val="00C60F29"/>
    <w:rsid w:val="00C67CF7"/>
    <w:rsid w:val="00C802BF"/>
    <w:rsid w:val="00C818CE"/>
    <w:rsid w:val="00CA2C75"/>
    <w:rsid w:val="00CA5B05"/>
    <w:rsid w:val="00CB0CE3"/>
    <w:rsid w:val="00CB3F3F"/>
    <w:rsid w:val="00CC5AE3"/>
    <w:rsid w:val="00CD3345"/>
    <w:rsid w:val="00CD726E"/>
    <w:rsid w:val="00CD78FC"/>
    <w:rsid w:val="00CF0E98"/>
    <w:rsid w:val="00CF7EE9"/>
    <w:rsid w:val="00D02B2B"/>
    <w:rsid w:val="00D06C6F"/>
    <w:rsid w:val="00D161B3"/>
    <w:rsid w:val="00D37E54"/>
    <w:rsid w:val="00D41F45"/>
    <w:rsid w:val="00D4298A"/>
    <w:rsid w:val="00D45F05"/>
    <w:rsid w:val="00D5191E"/>
    <w:rsid w:val="00D712E1"/>
    <w:rsid w:val="00D74C39"/>
    <w:rsid w:val="00D84C1D"/>
    <w:rsid w:val="00D84FA8"/>
    <w:rsid w:val="00D8534E"/>
    <w:rsid w:val="00D90018"/>
    <w:rsid w:val="00DA00DA"/>
    <w:rsid w:val="00DA2434"/>
    <w:rsid w:val="00DA70BA"/>
    <w:rsid w:val="00DF1C49"/>
    <w:rsid w:val="00DF444A"/>
    <w:rsid w:val="00E10155"/>
    <w:rsid w:val="00E44BCD"/>
    <w:rsid w:val="00E53096"/>
    <w:rsid w:val="00E76EE2"/>
    <w:rsid w:val="00E849F0"/>
    <w:rsid w:val="00E87BCE"/>
    <w:rsid w:val="00EA4919"/>
    <w:rsid w:val="00EB03A7"/>
    <w:rsid w:val="00EC0FB2"/>
    <w:rsid w:val="00EC53EA"/>
    <w:rsid w:val="00EE084B"/>
    <w:rsid w:val="00EE3045"/>
    <w:rsid w:val="00EE70C7"/>
    <w:rsid w:val="00EF00E0"/>
    <w:rsid w:val="00F0135E"/>
    <w:rsid w:val="00F02CD8"/>
    <w:rsid w:val="00F17611"/>
    <w:rsid w:val="00F2485C"/>
    <w:rsid w:val="00F44B75"/>
    <w:rsid w:val="00F60A83"/>
    <w:rsid w:val="00F7285C"/>
    <w:rsid w:val="00F87679"/>
    <w:rsid w:val="00F9218D"/>
    <w:rsid w:val="00F96C2E"/>
    <w:rsid w:val="00FC0A16"/>
    <w:rsid w:val="00FD120E"/>
    <w:rsid w:val="00FE070F"/>
    <w:rsid w:val="00FE1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9455EE6"/>
  <w15:chartTrackingRefBased/>
  <w15:docId w15:val="{EE5A70AF-F649-4556-A0AF-04E5924A2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B61C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h1,1,Heading 0,Section Head,Entrust Heading 1,h11,A MAJOR/BOLD,Para,Heading a,ghost,g,ghost1,g1,h12,ghost2,g2,l1,H1-Heading 1,Part,Chapter Heading,章节,标题1,第*部分,第A章,H11,H12,H111,H13,H112,第一层,&amp;3,1st level,List level 1,H14,H15,H16,H17,Header 1,标书1"/>
    <w:basedOn w:val="a"/>
    <w:next w:val="a"/>
    <w:link w:val="10"/>
    <w:qFormat/>
    <w:rsid w:val="00BB61C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362AF7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2E2D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2E2DB5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57C8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857C8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annotation reference"/>
    <w:semiHidden/>
    <w:rsid w:val="00BB61CD"/>
    <w:rPr>
      <w:sz w:val="21"/>
      <w:szCs w:val="21"/>
    </w:rPr>
  </w:style>
  <w:style w:type="paragraph" w:styleId="a4">
    <w:name w:val="annotation text"/>
    <w:basedOn w:val="a"/>
    <w:semiHidden/>
    <w:rsid w:val="00BB61CD"/>
    <w:pPr>
      <w:jc w:val="left"/>
    </w:pPr>
  </w:style>
  <w:style w:type="paragraph" w:styleId="a5">
    <w:name w:val="Balloon Text"/>
    <w:basedOn w:val="a"/>
    <w:semiHidden/>
    <w:rsid w:val="00BB61CD"/>
    <w:rPr>
      <w:sz w:val="18"/>
      <w:szCs w:val="18"/>
    </w:rPr>
  </w:style>
  <w:style w:type="paragraph" w:styleId="a6">
    <w:name w:val="Plain Text"/>
    <w:basedOn w:val="a"/>
    <w:rsid w:val="00605697"/>
    <w:pPr>
      <w:widowControl/>
      <w:tabs>
        <w:tab w:val="num" w:pos="425"/>
      </w:tabs>
      <w:autoSpaceDE w:val="0"/>
      <w:autoSpaceDN w:val="0"/>
      <w:adjustRightInd w:val="0"/>
      <w:spacing w:line="300" w:lineRule="auto"/>
      <w:ind w:firstLine="540"/>
      <w:jc w:val="left"/>
    </w:pPr>
    <w:rPr>
      <w:rFonts w:ascii="宋体" w:hAnsi="Courier New"/>
      <w:color w:val="000000"/>
      <w:sz w:val="24"/>
      <w:szCs w:val="20"/>
    </w:rPr>
  </w:style>
  <w:style w:type="paragraph" w:customStyle="1" w:styleId="211">
    <w:name w:val="样式 样式 小四 + 首行缩进:  2 字符 段前: 1 行 段后: 1 行"/>
    <w:basedOn w:val="a"/>
    <w:autoRedefine/>
    <w:rsid w:val="0071439A"/>
    <w:pPr>
      <w:spacing w:line="400" w:lineRule="exact"/>
      <w:jc w:val="left"/>
    </w:pPr>
    <w:rPr>
      <w:rFonts w:ascii="宋体" w:hAnsi="宋体"/>
      <w:sz w:val="44"/>
      <w:szCs w:val="44"/>
    </w:rPr>
  </w:style>
  <w:style w:type="paragraph" w:styleId="a7">
    <w:name w:val="header"/>
    <w:basedOn w:val="a"/>
    <w:rsid w:val="00CD3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rsid w:val="00CD3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9">
    <w:name w:val="page number"/>
    <w:basedOn w:val="a0"/>
    <w:rsid w:val="00CD3345"/>
  </w:style>
  <w:style w:type="character" w:styleId="aa">
    <w:name w:val="Hyperlink"/>
    <w:rsid w:val="00F87679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F87679"/>
    <w:rPr>
      <w:color w:val="605E5C"/>
      <w:shd w:val="clear" w:color="auto" w:fill="E1DFDD"/>
    </w:rPr>
  </w:style>
  <w:style w:type="character" w:customStyle="1" w:styleId="30">
    <w:name w:val="标题 3 字符"/>
    <w:link w:val="3"/>
    <w:semiHidden/>
    <w:rsid w:val="002E2DB5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semiHidden/>
    <w:rsid w:val="002E2DB5"/>
    <w:rPr>
      <w:rFonts w:ascii="等线 Light" w:eastAsia="等线 Light" w:hAnsi="等线 Light" w:cs="Times New Roman"/>
      <w:b/>
      <w:bCs/>
      <w:kern w:val="2"/>
      <w:sz w:val="28"/>
      <w:szCs w:val="28"/>
    </w:rPr>
  </w:style>
  <w:style w:type="character" w:customStyle="1" w:styleId="20">
    <w:name w:val="标题 2 字符"/>
    <w:link w:val="2"/>
    <w:rsid w:val="00362AF7"/>
    <w:rPr>
      <w:rFonts w:ascii="Arial" w:eastAsia="黑体" w:hAnsi="Arial"/>
      <w:b/>
      <w:bCs/>
      <w:kern w:val="2"/>
      <w:sz w:val="32"/>
      <w:szCs w:val="32"/>
    </w:rPr>
  </w:style>
  <w:style w:type="character" w:customStyle="1" w:styleId="10">
    <w:name w:val="标题 1 字符"/>
    <w:link w:val="1"/>
    <w:rsid w:val="00362AF7"/>
    <w:rPr>
      <w:b/>
      <w:bCs/>
      <w:kern w:val="44"/>
      <w:sz w:val="44"/>
      <w:szCs w:val="44"/>
    </w:rPr>
  </w:style>
  <w:style w:type="table" w:styleId="ac">
    <w:name w:val="Table Grid"/>
    <w:basedOn w:val="a1"/>
    <w:rsid w:val="005B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semiHidden/>
    <w:unhideWhenUsed/>
    <w:qFormat/>
    <w:rsid w:val="003E3A26"/>
    <w:pPr>
      <w:spacing w:after="200"/>
    </w:pPr>
    <w:rPr>
      <w:rFonts w:ascii="等线" w:eastAsia="等线" w:hAnsi="等线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50">
    <w:name w:val="标题 5 字符"/>
    <w:basedOn w:val="a0"/>
    <w:link w:val="5"/>
    <w:rsid w:val="00857C80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857C80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styleId="ad">
    <w:name w:val="Body Text"/>
    <w:basedOn w:val="a"/>
    <w:link w:val="ae"/>
    <w:qFormat/>
    <w:rsid w:val="00316F8D"/>
    <w:pPr>
      <w:widowControl/>
      <w:spacing w:before="180" w:after="180"/>
      <w:jc w:val="left"/>
    </w:pPr>
    <w:rPr>
      <w:rFonts w:asciiTheme="minorHAnsi" w:eastAsiaTheme="minorEastAsia" w:hAnsiTheme="minorHAnsi" w:cstheme="minorBidi"/>
      <w:kern w:val="0"/>
      <w:sz w:val="24"/>
      <w:lang w:eastAsia="en-US"/>
    </w:rPr>
  </w:style>
  <w:style w:type="character" w:customStyle="1" w:styleId="ae">
    <w:name w:val="正文文本 字符"/>
    <w:basedOn w:val="a0"/>
    <w:link w:val="ad"/>
    <w:rsid w:val="00316F8D"/>
    <w:rPr>
      <w:rFonts w:asciiTheme="minorHAnsi" w:eastAsiaTheme="minorEastAsia" w:hAnsiTheme="minorHAnsi" w:cstheme="minorBidi"/>
      <w:sz w:val="24"/>
      <w:szCs w:val="24"/>
      <w:lang w:eastAsia="en-US"/>
    </w:rPr>
  </w:style>
  <w:style w:type="paragraph" w:customStyle="1" w:styleId="FirstParagraph">
    <w:name w:val="First Paragraph"/>
    <w:basedOn w:val="ad"/>
    <w:next w:val="ad"/>
    <w:qFormat/>
    <w:rsid w:val="00316F8D"/>
  </w:style>
  <w:style w:type="paragraph" w:customStyle="1" w:styleId="Compact">
    <w:name w:val="Compact"/>
    <w:basedOn w:val="ad"/>
    <w:qFormat/>
    <w:rsid w:val="00316F8D"/>
    <w:pPr>
      <w:spacing w:before="36" w:after="3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6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84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13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3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6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7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8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6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6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3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0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92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spring.io/projects/spring-boot/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s://mermaid.js.org/intro/syntax-referenc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layui.dev/docs/2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mybatis.org/spring/zh/" TargetMode="External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6700;&#38754;\&#25253;&#21578;&#26684;&#2433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报告格式.dot</Template>
  <TotalTime>69</TotalTime>
  <Pages>44</Pages>
  <Words>2100</Words>
  <Characters>11970</Characters>
  <Application>Microsoft Office Word</Application>
  <DocSecurity>0</DocSecurity>
  <Lines>99</Lines>
  <Paragraphs>28</Paragraphs>
  <ScaleCrop>false</ScaleCrop>
  <Company/>
  <LinksUpToDate>false</LinksUpToDate>
  <CharactersWithSpaces>14042</CharactersWithSpaces>
  <SharedDoc>false</SharedDoc>
  <HLinks>
    <vt:vector size="18" baseType="variant">
      <vt:variant>
        <vt:i4>5177350</vt:i4>
      </vt:variant>
      <vt:variant>
        <vt:i4>6</vt:i4>
      </vt:variant>
      <vt:variant>
        <vt:i4>0</vt:i4>
      </vt:variant>
      <vt:variant>
        <vt:i4>5</vt:i4>
      </vt:variant>
      <vt:variant>
        <vt:lpwstr>https://layui.dev/docs/2/</vt:lpwstr>
      </vt:variant>
      <vt:variant>
        <vt:lpwstr/>
      </vt:variant>
      <vt:variant>
        <vt:i4>3670120</vt:i4>
      </vt:variant>
      <vt:variant>
        <vt:i4>3</vt:i4>
      </vt:variant>
      <vt:variant>
        <vt:i4>0</vt:i4>
      </vt:variant>
      <vt:variant>
        <vt:i4>5</vt:i4>
      </vt:variant>
      <vt:variant>
        <vt:lpwstr>https://mybatis.org/spring/zh/</vt:lpwstr>
      </vt:variant>
      <vt:variant>
        <vt:lpwstr/>
      </vt:variant>
      <vt:variant>
        <vt:i4>7864380</vt:i4>
      </vt:variant>
      <vt:variant>
        <vt:i4>0</vt:i4>
      </vt:variant>
      <vt:variant>
        <vt:i4>0</vt:i4>
      </vt:variant>
      <vt:variant>
        <vt:i4>5</vt:i4>
      </vt:variant>
      <vt:variant>
        <vt:lpwstr>https://spring.io/projects/spring-boot/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《软件新技术专题》课程报告</dc:title>
  <dc:subject/>
  <dc:creator>USER</dc:creator>
  <cp:keywords/>
  <dc:description/>
  <cp:lastModifiedBy>海林 郑</cp:lastModifiedBy>
  <cp:revision>10</cp:revision>
  <cp:lastPrinted>2005-01-20T08:11:00Z</cp:lastPrinted>
  <dcterms:created xsi:type="dcterms:W3CDTF">2023-12-27T12:05:00Z</dcterms:created>
  <dcterms:modified xsi:type="dcterms:W3CDTF">2023-12-27T13:20:00Z</dcterms:modified>
</cp:coreProperties>
</file>